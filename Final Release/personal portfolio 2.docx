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42960"/>
        <w:docPartObj>
          <w:docPartGallery w:val="Cover Pages"/>
          <w:docPartUnique/>
        </w:docPartObj>
      </w:sdtPr>
      <w:sdtEndPr/>
      <w:sdtContent>
        <w:p w14:paraId="078CFF65" w14:textId="77777777" w:rsidR="00172D10" w:rsidRDefault="001C62C8">
          <w:r>
            <w:rPr>
              <w:noProof/>
            </w:rPr>
            <mc:AlternateContent>
              <mc:Choice Requires="wpg">
                <w:drawing>
                  <wp:anchor distT="0" distB="0" distL="114300" distR="114300" simplePos="0" relativeHeight="251657216" behindDoc="0" locked="0" layoutInCell="1" allowOverlap="1" wp14:anchorId="35BBEA9D" wp14:editId="3DA3086B">
                    <wp:simplePos x="0" y="0"/>
                    <wp:positionH relativeFrom="column">
                      <wp:posOffset>3434938</wp:posOffset>
                    </wp:positionH>
                    <wp:positionV relativeFrom="paragraph">
                      <wp:posOffset>-2814452</wp:posOffset>
                    </wp:positionV>
                    <wp:extent cx="4363142" cy="4778829"/>
                    <wp:effectExtent l="0" t="0" r="0" b="3175"/>
                    <wp:wrapNone/>
                    <wp:docPr id="27" name="Group 27" descr="Hexagonal shap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aphic 13" descr="hexagon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831272" y="0"/>
                                <a:ext cx="3531870" cy="4088130"/>
                              </a:xfrm>
                              <a:prstGeom prst="rect">
                                <a:avLst/>
                              </a:prstGeom>
                            </pic:spPr>
                          </pic:pic>
                          <pic:pic xmlns:pic="http://schemas.openxmlformats.org/drawingml/2006/picture">
                            <pic:nvPicPr>
                              <pic:cNvPr id="14" name="Graphic 14" descr="hexagon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20633" y="1080655"/>
                                <a:ext cx="2771775" cy="3203575"/>
                              </a:xfrm>
                              <a:prstGeom prst="rect">
                                <a:avLst/>
                              </a:prstGeom>
                            </pic:spPr>
                          </pic:pic>
                          <pic:pic xmlns:pic="http://schemas.openxmlformats.org/drawingml/2006/picture">
                            <pic:nvPicPr>
                              <pic:cNvPr id="15" name="Graphic 15" descr="hexagon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256312"/>
                                <a:ext cx="1583055" cy="1832610"/>
                              </a:xfrm>
                              <a:prstGeom prst="rect">
                                <a:avLst/>
                              </a:prstGeom>
                            </pic:spPr>
                          </pic:pic>
                          <pic:pic xmlns:pic="http://schemas.openxmlformats.org/drawingml/2006/picture">
                            <pic:nvPicPr>
                              <pic:cNvPr id="16" name="Graphic 16" descr="hexagon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280062" y="2873829"/>
                                <a:ext cx="1647825" cy="1905000"/>
                              </a:xfrm>
                              <a:prstGeom prst="rect">
                                <a:avLst/>
                              </a:prstGeom>
                            </pic:spPr>
                          </pic:pic>
                        </wpg:wgp>
                      </a:graphicData>
                    </a:graphic>
                  </wp:anchor>
                </w:drawing>
              </mc:Choice>
              <mc:Fallback>
                <w:pict>
                  <v:group w14:anchorId="4D533C5D" id="Group 27" o:spid="_x0000_s1026" alt="Hexagonal shapes" style="position:absolute;margin-left:270.45pt;margin-top:-221.6pt;width:343.55pt;height:376.3pt;z-index:251657216"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3"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">
                      <v:imagedata r:id="rId16" o:title="hexagon 1"/>
                    </v:shape>
                    <v:shape id="Graphic 1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">
                      <v:imagedata r:id="rId17" o:title="hexagon 2"/>
                    </v:shape>
                    <v:shape id="Graphic 15"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">
                      <v:imagedata r:id="rId18" o:title="hexagon 4"/>
                    </v:shape>
                    <v:shape id="Graphic 1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">
                      <v:imagedata r:id="rId19" o:title="hexagon 3"/>
                    </v:shape>
                  </v:group>
                </w:pict>
              </mc:Fallback>
            </mc:AlternateContent>
          </w:r>
        </w:p>
        <w:tbl>
          <w:tblPr>
            <w:tblStyle w:val="PlainTable4"/>
            <w:tblpPr w:leftFromText="180" w:rightFromText="180" w:vertAnchor="text" w:horzAnchor="margin" w:tblpXSpec="center" w:tblpY="3167"/>
            <w:tblW w:w="12256" w:type="dxa"/>
            <w:tblLook w:val="04A0" w:firstRow="1" w:lastRow="0" w:firstColumn="1" w:lastColumn="0" w:noHBand="0" w:noVBand="1"/>
          </w:tblPr>
          <w:tblGrid>
            <w:gridCol w:w="12256"/>
          </w:tblGrid>
          <w:tr w:rsidR="002A2E02" w14:paraId="5B198D3E" w14:textId="77777777"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472E6D07" w14:textId="77777777" w:rsidR="002A2E02" w:rsidRDefault="005D120C" w:rsidP="005D120C">
                <w:pPr>
                  <w:jc w:val="center"/>
                  <w:rPr>
                    <w:rFonts w:asciiTheme="majorHAnsi" w:eastAsiaTheme="majorEastAsia" w:hAnsiTheme="majorHAnsi" w:cstheme="majorBidi"/>
                    <w:color w:val="335B74" w:themeColor="text2"/>
                    <w:spacing w:val="5"/>
                    <w:kern w:val="28"/>
                    <w:sz w:val="96"/>
                    <w:szCs w:val="56"/>
                    <w14:ligatures w14:val="standardContextual"/>
                    <w14:cntxtAlts/>
                  </w:rPr>
                </w:pPr>
                <w:r>
                  <w:rPr>
                    <w:noProof/>
                  </w:rPr>
                  <mc:AlternateContent>
                    <mc:Choice Requires="wps">
                      <w:drawing>
                        <wp:anchor distT="0" distB="0" distL="114300" distR="114300" simplePos="0" relativeHeight="251659264" behindDoc="0" locked="0" layoutInCell="1" allowOverlap="1" wp14:anchorId="5C0F69CB" wp14:editId="3286BAE7">
                          <wp:simplePos x="0" y="0"/>
                          <wp:positionH relativeFrom="column">
                            <wp:posOffset>2234565</wp:posOffset>
                          </wp:positionH>
                          <wp:positionV relativeFrom="paragraph">
                            <wp:posOffset>720527</wp:posOffset>
                          </wp:positionV>
                          <wp:extent cx="3202305" cy="95250"/>
                          <wp:effectExtent l="0" t="0" r="0" b="0"/>
                          <wp:wrapNone/>
                          <wp:docPr id="18" name="Rectangle 18" title="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3E6FA" id="Rectangle 18" o:spid="_x0000_s1026" alt="Title: Line" style="position:absolute;margin-left:175.95pt;margin-top:56.75pt;width:252.1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" fillcolor="#335b74 [3215]" stroked="f" strokeweight="2.25pt"/>
                      </w:pict>
                    </mc:Fallback>
                  </mc:AlternateContent>
                </w:r>
                <w:r w:rsidR="002A2E02">
                  <w:rPr>
                    <w:rFonts w:asciiTheme="majorHAnsi" w:eastAsiaTheme="majorEastAsia" w:hAnsiTheme="majorHAnsi" w:cstheme="majorBidi"/>
                    <w:noProof/>
                    <w:color w:val="335B74" w:themeColor="text2"/>
                    <w:spacing w:val="5"/>
                    <w:kern w:val="28"/>
                    <w:sz w:val="96"/>
                    <w:szCs w:val="56"/>
                  </w:rPr>
                  <mc:AlternateContent>
                    <mc:Choice Requires="wps">
                      <w:drawing>
                        <wp:inline distT="0" distB="0" distL="0" distR="0" wp14:anchorId="669DC3D1" wp14:editId="75BCF513">
                          <wp:extent cx="6697389" cy="771855"/>
                          <wp:effectExtent l="0" t="0" r="0" b="9525"/>
                          <wp:docPr id="24" name="Text Box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B6FB6" w14:textId="1EB8954D" w:rsidR="002A2E02" w:rsidRPr="008A25CD" w:rsidRDefault="006E674B" w:rsidP="002A2E02">
                                      <w:pPr>
                                        <w:pStyle w:val="Style1"/>
                                        <w:rPr>
                                          <w:b/>
                                          <w:sz w:val="60"/>
                                          <w:szCs w:val="60"/>
                                        </w:rPr>
                                      </w:pPr>
                                      <w:r>
                                        <w:rPr>
                                          <w:b/>
                                          <w:sz w:val="60"/>
                                          <w:szCs w:val="60"/>
                                        </w:rPr>
                                        <w:t>IFB299 Personal Portfolio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69DC3D1" id="_x0000_t202" coordsize="21600,21600" o:spt="202" path="m,l,21600r21600,l21600,xe">
                          <v:stroke joinstyle="miter"/>
                          <v:path gradientshapeok="t" o:connecttype="rect"/>
                        </v:shapetype>
                        <v:shape id="Text Box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" filled="f" stroked="f">
                          <v:textbox>
                            <w:txbxContent>
                              <w:p w14:paraId="012B6FB6" w14:textId="1EB8954D" w:rsidR="002A2E02" w:rsidRPr="008A25CD" w:rsidRDefault="006E674B" w:rsidP="002A2E02">
                                <w:pPr>
                                  <w:pStyle w:val="Style1"/>
                                  <w:rPr>
                                    <w:b/>
                                    <w:sz w:val="60"/>
                                    <w:szCs w:val="60"/>
                                  </w:rPr>
                                </w:pPr>
                                <w:r>
                                  <w:rPr>
                                    <w:b/>
                                    <w:sz w:val="60"/>
                                    <w:szCs w:val="60"/>
                                  </w:rPr>
                                  <w:t>IFB299 Personal Portfolio 2</w:t>
                                </w:r>
                              </w:p>
                            </w:txbxContent>
                          </v:textbox>
                          <w10:anchorlock/>
                        </v:shape>
                      </w:pict>
                    </mc:Fallback>
                  </mc:AlternateContent>
                </w:r>
              </w:p>
            </w:tc>
          </w:tr>
          <w:tr w:rsidR="002A2E02" w14:paraId="011D3E2E" w14:textId="77777777"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7E4C6C58" w14:textId="77777777" w:rsidR="005D120C" w:rsidRDefault="002A2E02" w:rsidP="005D120C">
                <w:pPr>
                  <w:tabs>
                    <w:tab w:val="left" w:pos="397"/>
                    <w:tab w:val="center" w:pos="5695"/>
                  </w:tabs>
                  <w:jc w:val="center"/>
                  <w:rPr>
                    <w:rFonts w:asciiTheme="majorHAnsi" w:eastAsiaTheme="majorEastAsia" w:hAnsiTheme="majorHAnsi" w:cstheme="majorBidi"/>
                    <w:color w:val="335B74" w:themeColor="text2"/>
                    <w:spacing w:val="5"/>
                    <w:kern w:val="28"/>
                    <w:sz w:val="24"/>
                    <w:szCs w:val="24"/>
                    <w14:ligatures w14:val="standardContextual"/>
                    <w14:cntxtAlts/>
                  </w:rPr>
                </w:pPr>
                <w:r>
                  <w:rPr>
                    <w:rFonts w:asciiTheme="majorHAnsi" w:eastAsiaTheme="majorEastAsia" w:hAnsiTheme="majorHAnsi" w:cstheme="majorBidi"/>
                    <w:noProof/>
                    <w:color w:val="335B74" w:themeColor="text2"/>
                    <w:spacing w:val="5"/>
                    <w:kern w:val="28"/>
                    <w:sz w:val="96"/>
                    <w:szCs w:val="56"/>
                  </w:rPr>
                  <mc:AlternateContent>
                    <mc:Choice Requires="wps">
                      <w:drawing>
                        <wp:inline distT="0" distB="0" distL="0" distR="0" wp14:anchorId="12B190C1" wp14:editId="6D12CCD7">
                          <wp:extent cx="3515096" cy="818968"/>
                          <wp:effectExtent l="0" t="0" r="0" b="635"/>
                          <wp:docPr id="25" name="Text Box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135938" w14:textId="0BBA1E55" w:rsidR="002A2E02" w:rsidRDefault="006E674B" w:rsidP="002A2E02">
                                      <w:pPr>
                                        <w:pStyle w:val="Subtitle"/>
                                        <w:jc w:val="center"/>
                                      </w:pPr>
                                      <w:r>
                                        <w:t>Kirsten Moylan – n9948210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B190C1" id="Text Box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" filled="f" stroked="f">
                          <v:textbox>
                            <w:txbxContent>
                              <w:p w14:paraId="37135938" w14:textId="0BBA1E55" w:rsidR="002A2E02" w:rsidRDefault="006E674B" w:rsidP="002A2E02">
                                <w:pPr>
                                  <w:pStyle w:val="Subtitle"/>
                                  <w:jc w:val="center"/>
                                </w:pPr>
                                <w:r>
                                  <w:t>Kirsten Moylan – n9948210</w:t>
                                </w:r>
                              </w:p>
                            </w:txbxContent>
                          </v:textbox>
                          <w10:anchorlock/>
                        </v:shape>
                      </w:pict>
                    </mc:Fallback>
                  </mc:AlternateContent>
                </w:r>
              </w:p>
              <w:p w14:paraId="54E57097" w14:textId="77777777"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335B74" w:themeColor="text2"/>
                    <w:spacing w:val="5"/>
                    <w:kern w:val="28"/>
                    <w:sz w:val="24"/>
                    <w:szCs w:val="24"/>
                    <w14:ligatures w14:val="standardContextual"/>
                    <w14:cntxtAlts/>
                  </w:rPr>
                </w:pPr>
              </w:p>
            </w:tc>
          </w:tr>
          <w:tr w:rsidR="002A2E02" w14:paraId="12920835" w14:textId="77777777"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1CADE4" w:themeFill="accent1"/>
                <w:vAlign w:val="center"/>
              </w:tcPr>
              <w:p w14:paraId="59E71EB6" w14:textId="77777777" w:rsidR="002A2E02" w:rsidRPr="005D120C" w:rsidRDefault="005D120C" w:rsidP="005D120C">
                <w:pPr>
                  <w:jc w:val="center"/>
                  <w:rPr>
                    <w:rFonts w:asciiTheme="majorHAnsi" w:eastAsiaTheme="majorEastAsia" w:hAnsiTheme="majorHAnsi" w:cstheme="majorBidi"/>
                    <w:color w:val="335B74" w:themeColor="text2"/>
                    <w:spacing w:val="5"/>
                    <w:kern w:val="28"/>
                    <w:sz w:val="20"/>
                    <w:szCs w:val="20"/>
                    <w14:ligatures w14:val="standardContextual"/>
                    <w14:cntxtAlts/>
                  </w:rPr>
                </w:pPr>
                <w:r>
                  <w:rPr>
                    <w:rFonts w:asciiTheme="majorHAnsi" w:eastAsiaTheme="majorEastAsia" w:hAnsiTheme="majorHAnsi" w:cstheme="majorBidi"/>
                    <w:noProof/>
                    <w:color w:val="335B74" w:themeColor="text2"/>
                    <w:spacing w:val="5"/>
                    <w:kern w:val="28"/>
                    <w:sz w:val="96"/>
                    <w:szCs w:val="56"/>
                  </w:rPr>
                  <mc:AlternateContent>
                    <mc:Choice Requires="wps">
                      <w:drawing>
                        <wp:inline distT="0" distB="0" distL="0" distR="0" wp14:anchorId="5D3FB263" wp14:editId="05494686">
                          <wp:extent cx="6495393" cy="676894"/>
                          <wp:effectExtent l="0" t="0" r="0" b="9525"/>
                          <wp:docPr id="26" name="Text Box 26"/>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169B2" w14:textId="1C5C3C02" w:rsidR="00302D22" w:rsidRDefault="00302D22" w:rsidP="00302D22">
                                      <w:pPr>
                                        <w:jc w:val="center"/>
                                        <w:rPr>
                                          <w:color w:val="FFFFFF" w:themeColor="background1"/>
                                        </w:rPr>
                                      </w:pPr>
                                      <w:r>
                                        <w:rPr>
                                          <w:color w:val="FFFFFF" w:themeColor="background1"/>
                                        </w:rPr>
                                        <w:t>Group Number: 92</w:t>
                                      </w:r>
                                    </w:p>
                                    <w:p w14:paraId="19B0B951" w14:textId="00A75FC3" w:rsidR="00302D22" w:rsidRPr="006E674B" w:rsidRDefault="006E674B" w:rsidP="00302D22">
                                      <w:pPr>
                                        <w:jc w:val="center"/>
                                        <w:rPr>
                                          <w:color w:val="FFFFFF" w:themeColor="background1"/>
                                        </w:rPr>
                                      </w:pPr>
                                      <w:proofErr w:type="spellStart"/>
                                      <w:r w:rsidRPr="006E674B">
                                        <w:rPr>
                                          <w:color w:val="FFFFFF" w:themeColor="background1"/>
                                        </w:rPr>
                                        <w:t>Github</w:t>
                                      </w:r>
                                      <w:proofErr w:type="spellEnd"/>
                                      <w:r w:rsidRPr="006E674B">
                                        <w:rPr>
                                          <w:color w:val="FFFFFF" w:themeColor="background1"/>
                                        </w:rPr>
                                        <w:t xml:space="preserve">: </w:t>
                                      </w:r>
                                      <w:proofErr w:type="spellStart"/>
                                      <w:r w:rsidRPr="006E674B">
                                        <w:rPr>
                                          <w:color w:val="FFFFFF" w:themeColor="background1"/>
                                        </w:rPr>
                                        <w:t>Taylorbindon</w:t>
                                      </w:r>
                                      <w:proofErr w:type="spellEnd"/>
                                      <w:r w:rsidRPr="006E674B">
                                        <w:rPr>
                                          <w:color w:val="FFFFFF" w:themeColor="background1"/>
                                        </w:rPr>
                                        <w:t>/IFB299</w:t>
                                      </w:r>
                                    </w:p>
                                    <w:p w14:paraId="02E0320C" w14:textId="3D5F03CC" w:rsidR="005D120C" w:rsidRPr="005D120C" w:rsidRDefault="005D120C" w:rsidP="006E674B">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3FB263" id="Text Box 26" o:spid="_x0000_s1028" type="#_x0000_t202"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" filled="f" stroked="f">
                          <v:textbox>
                            <w:txbxContent>
                              <w:p w14:paraId="301169B2" w14:textId="1C5C3C02" w:rsidR="00302D22" w:rsidRDefault="00302D22" w:rsidP="00302D22">
                                <w:pPr>
                                  <w:jc w:val="center"/>
                                  <w:rPr>
                                    <w:color w:val="FFFFFF" w:themeColor="background1"/>
                                  </w:rPr>
                                </w:pPr>
                                <w:r>
                                  <w:rPr>
                                    <w:color w:val="FFFFFF" w:themeColor="background1"/>
                                  </w:rPr>
                                  <w:t>Group Number: 92</w:t>
                                </w:r>
                              </w:p>
                              <w:p w14:paraId="19B0B951" w14:textId="00A75FC3" w:rsidR="00302D22" w:rsidRPr="006E674B" w:rsidRDefault="006E674B" w:rsidP="00302D22">
                                <w:pPr>
                                  <w:jc w:val="center"/>
                                  <w:rPr>
                                    <w:color w:val="FFFFFF" w:themeColor="background1"/>
                                  </w:rPr>
                                </w:pPr>
                                <w:proofErr w:type="spellStart"/>
                                <w:r w:rsidRPr="006E674B">
                                  <w:rPr>
                                    <w:color w:val="FFFFFF" w:themeColor="background1"/>
                                  </w:rPr>
                                  <w:t>Github</w:t>
                                </w:r>
                                <w:proofErr w:type="spellEnd"/>
                                <w:r w:rsidRPr="006E674B">
                                  <w:rPr>
                                    <w:color w:val="FFFFFF" w:themeColor="background1"/>
                                  </w:rPr>
                                  <w:t xml:space="preserve">: </w:t>
                                </w:r>
                                <w:proofErr w:type="spellStart"/>
                                <w:r w:rsidRPr="006E674B">
                                  <w:rPr>
                                    <w:color w:val="FFFFFF" w:themeColor="background1"/>
                                  </w:rPr>
                                  <w:t>Taylorbindon</w:t>
                                </w:r>
                                <w:proofErr w:type="spellEnd"/>
                                <w:r w:rsidRPr="006E674B">
                                  <w:rPr>
                                    <w:color w:val="FFFFFF" w:themeColor="background1"/>
                                  </w:rPr>
                                  <w:t>/IFB299</w:t>
                                </w:r>
                              </w:p>
                              <w:p w14:paraId="02E0320C" w14:textId="3D5F03CC" w:rsidR="005D120C" w:rsidRPr="005D120C" w:rsidRDefault="005D120C" w:rsidP="006E674B">
                                <w:pPr>
                                  <w:rPr>
                                    <w:color w:val="FFFFFF" w:themeColor="background1"/>
                                  </w:rPr>
                                </w:pPr>
                              </w:p>
                            </w:txbxContent>
                          </v:textbox>
                          <w10:anchorlock/>
                        </v:shape>
                      </w:pict>
                    </mc:Fallback>
                  </mc:AlternateContent>
                </w:r>
              </w:p>
            </w:tc>
          </w:tr>
          <w:tr w:rsidR="005D120C" w14:paraId="61A4502B" w14:textId="77777777"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0751A144" w14:textId="77777777" w:rsidR="002A2E02" w:rsidRDefault="002A2E02" w:rsidP="005D120C">
                <w:pPr>
                  <w:jc w:val="center"/>
                  <w:rPr>
                    <w:rFonts w:asciiTheme="majorHAnsi" w:eastAsiaTheme="majorEastAsia" w:hAnsiTheme="majorHAnsi" w:cstheme="majorBidi"/>
                    <w:color w:val="335B74" w:themeColor="text2"/>
                    <w:spacing w:val="5"/>
                    <w:kern w:val="28"/>
                    <w:sz w:val="96"/>
                    <w:szCs w:val="56"/>
                    <w14:ligatures w14:val="standardContextual"/>
                    <w14:cntxtAlts/>
                  </w:rPr>
                </w:pPr>
              </w:p>
            </w:tc>
          </w:tr>
        </w:tbl>
        <w:p w14:paraId="14223237" w14:textId="77777777" w:rsidR="006E674B" w:rsidRDefault="001C62C8" w:rsidP="006E674B">
          <w:r>
            <w:rPr>
              <w:noProof/>
            </w:rPr>
            <mc:AlternateContent>
              <mc:Choice Requires="wpg">
                <w:drawing>
                  <wp:anchor distT="0" distB="0" distL="114300" distR="114300" simplePos="0" relativeHeight="251665408" behindDoc="0" locked="0" layoutInCell="1" allowOverlap="1" wp14:anchorId="1C253F90" wp14:editId="6723443D">
                    <wp:simplePos x="0" y="0"/>
                    <wp:positionH relativeFrom="column">
                      <wp:posOffset>-899556</wp:posOffset>
                    </wp:positionH>
                    <wp:positionV relativeFrom="paragraph">
                      <wp:posOffset>6266955</wp:posOffset>
                    </wp:positionV>
                    <wp:extent cx="4088749" cy="3393580"/>
                    <wp:effectExtent l="0" t="0" r="7620" b="0"/>
                    <wp:wrapNone/>
                    <wp:docPr id="28" name="Group 28"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aphic 19" descr="hexagon 2"/>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190005"/>
                                <a:ext cx="2771775" cy="3203575"/>
                              </a:xfrm>
                              <a:prstGeom prst="rect">
                                <a:avLst/>
                              </a:prstGeom>
                            </pic:spPr>
                          </pic:pic>
                          <pic:pic xmlns:pic="http://schemas.openxmlformats.org/drawingml/2006/picture">
                            <pic:nvPicPr>
                              <pic:cNvPr id="20" name="Graphic 20" descr="hexagon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137559" y="0"/>
                                <a:ext cx="1647825" cy="1905000"/>
                              </a:xfrm>
                              <a:prstGeom prst="rect">
                                <a:avLst/>
                              </a:prstGeom>
                            </pic:spPr>
                          </pic:pic>
                          <pic:pic xmlns:pic="http://schemas.openxmlformats.org/drawingml/2006/picture">
                            <pic:nvPicPr>
                              <pic:cNvPr id="21" name="Graphic 21" descr="hexagon 4"/>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505694" y="59377"/>
                                <a:ext cx="1583055" cy="1832610"/>
                              </a:xfrm>
                              <a:prstGeom prst="rect">
                                <a:avLst/>
                              </a:prstGeom>
                            </pic:spPr>
                          </pic:pic>
                        </wpg:wgp>
                      </a:graphicData>
                    </a:graphic>
                  </wp:anchor>
                </w:drawing>
              </mc:Choice>
              <mc:Fallback>
                <w:pict>
                  <v:group w14:anchorId="45126BEE" id="Group 28" o:spid="_x0000_s1026" alt="Hexagonal shapes" style="position:absolute;margin-left:-70.85pt;margin-top:493.45pt;width:321.95pt;height:267.2pt;z-index:25166540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gqTCRhBfd5UYTIBI6jP&#10;mypMJmAE9XlThckEjKA+b6owmYAR1OdNFSYTMIL6vKnCZAJGUJ83VZhMwAjq86YKkwkYQX3eVGEy&#10;ASOoz5sqTCZgBPV5U4XJBIygPm+qMJmAEdTnTRUmEzCC+rypwmQCRlCfN1WYTMAI6vOmCpMJGEF9&#10;3lRhMgEjqM+bKkwmYAT1eVOFyQSMoD5vqjCZgBH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">
                    <v:shape id="Graphic 19"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">
                      <v:imagedata r:id="rId17" o:title="hexagon 2"/>
                    </v:shape>
                    <v:shape id="Graphic 20"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">
                      <v:imagedata r:id="rId19" o:title="hexagon 3"/>
                    </v:shape>
                    <v:shape id="Graphic 21"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">
                      <v:imagedata r:id="rId18" o:title="hexagon 4"/>
                    </v:shape>
                  </v:group>
                </w:pict>
              </mc:Fallback>
            </mc:AlternateContent>
          </w:r>
          <w:r w:rsidR="005D120C">
            <w:rPr>
              <w:noProof/>
            </w:rPr>
            <w:drawing>
              <wp:anchor distT="0" distB="0" distL="114300" distR="114300" simplePos="0" relativeHeight="251667456" behindDoc="0" locked="0" layoutInCell="1" allowOverlap="1" wp14:anchorId="272F55F4" wp14:editId="4EFDD5E4">
                <wp:simplePos x="0" y="0"/>
                <wp:positionH relativeFrom="column">
                  <wp:posOffset>5012056</wp:posOffset>
                </wp:positionH>
                <wp:positionV relativeFrom="paragraph">
                  <wp:posOffset>6761050</wp:posOffset>
                </wp:positionV>
                <wp:extent cx="2345690" cy="2715131"/>
                <wp:effectExtent l="0" t="0" r="0" b="9525"/>
                <wp:wrapNone/>
                <wp:docPr id="23" name="Graphic 23"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EastAsia" w:hAnsiTheme="minorHAnsi" w:cstheme="minorBidi"/>
          <w:b w:val="0"/>
          <w:bCs w:val="0"/>
          <w:i w:val="0"/>
          <w:color w:val="auto"/>
          <w:sz w:val="22"/>
          <w:szCs w:val="22"/>
        </w:rPr>
        <w:id w:val="1756935626"/>
        <w:docPartObj>
          <w:docPartGallery w:val="Table of Contents"/>
          <w:docPartUnique/>
        </w:docPartObj>
      </w:sdtPr>
      <w:sdtEndPr>
        <w:rPr>
          <w:noProof/>
        </w:rPr>
      </w:sdtEndPr>
      <w:sdtContent>
        <w:p w14:paraId="387098F4" w14:textId="70D4F233" w:rsidR="00285603" w:rsidRDefault="00285603">
          <w:pPr>
            <w:pStyle w:val="TOCHeading"/>
          </w:pPr>
          <w:r>
            <w:t>Contents</w:t>
          </w:r>
        </w:p>
        <w:p w14:paraId="5B18B29D" w14:textId="3FE9066E" w:rsidR="00330D29" w:rsidRDefault="00285603">
          <w:pPr>
            <w:pStyle w:val="TOC1"/>
            <w:tabs>
              <w:tab w:val="right" w:leader="dot" w:pos="10070"/>
            </w:tabs>
            <w:rPr>
              <w:noProof/>
            </w:rPr>
          </w:pPr>
          <w:r>
            <w:rPr>
              <w:b/>
              <w:bCs/>
              <w:noProof/>
            </w:rPr>
            <w:fldChar w:fldCharType="begin"/>
          </w:r>
          <w:r>
            <w:rPr>
              <w:b/>
              <w:bCs/>
              <w:noProof/>
            </w:rPr>
            <w:instrText xml:space="preserve"> TOC \o "1-3" \h \z \u </w:instrText>
          </w:r>
          <w:r>
            <w:rPr>
              <w:b/>
              <w:bCs/>
              <w:noProof/>
            </w:rPr>
            <w:fldChar w:fldCharType="separate"/>
          </w:r>
          <w:bookmarkStart w:id="0" w:name="_GoBack"/>
          <w:bookmarkEnd w:id="0"/>
          <w:r w:rsidR="00330D29" w:rsidRPr="00635520">
            <w:rPr>
              <w:rStyle w:val="Hyperlink"/>
              <w:noProof/>
            </w:rPr>
            <w:fldChar w:fldCharType="begin"/>
          </w:r>
          <w:r w:rsidR="00330D29" w:rsidRPr="00635520">
            <w:rPr>
              <w:rStyle w:val="Hyperlink"/>
              <w:noProof/>
            </w:rPr>
            <w:instrText xml:space="preserve"> </w:instrText>
          </w:r>
          <w:r w:rsidR="00330D29">
            <w:rPr>
              <w:noProof/>
            </w:rPr>
            <w:instrText>HYPERLINK \l "_Toc528353653"</w:instrText>
          </w:r>
          <w:r w:rsidR="00330D29" w:rsidRPr="00635520">
            <w:rPr>
              <w:rStyle w:val="Hyperlink"/>
              <w:noProof/>
            </w:rPr>
            <w:instrText xml:space="preserve"> </w:instrText>
          </w:r>
          <w:r w:rsidR="00330D29" w:rsidRPr="00635520">
            <w:rPr>
              <w:rStyle w:val="Hyperlink"/>
              <w:noProof/>
            </w:rPr>
          </w:r>
          <w:r w:rsidR="00330D29" w:rsidRPr="00635520">
            <w:rPr>
              <w:rStyle w:val="Hyperlink"/>
              <w:noProof/>
            </w:rPr>
            <w:fldChar w:fldCharType="separate"/>
          </w:r>
          <w:r w:rsidR="00330D29" w:rsidRPr="00635520">
            <w:rPr>
              <w:rStyle w:val="Hyperlink"/>
              <w:b/>
              <w:noProof/>
            </w:rPr>
            <w:t>Artefact 1</w:t>
          </w:r>
          <w:r w:rsidR="00330D29" w:rsidRPr="00635520">
            <w:rPr>
              <w:rStyle w:val="Hyperlink"/>
              <w:noProof/>
            </w:rPr>
            <w:t>: Meeting with Client to show current webpages and discuss any changes.</w:t>
          </w:r>
          <w:r w:rsidR="00330D29">
            <w:rPr>
              <w:noProof/>
              <w:webHidden/>
            </w:rPr>
            <w:tab/>
          </w:r>
          <w:r w:rsidR="00330D29">
            <w:rPr>
              <w:noProof/>
              <w:webHidden/>
            </w:rPr>
            <w:fldChar w:fldCharType="begin"/>
          </w:r>
          <w:r w:rsidR="00330D29">
            <w:rPr>
              <w:noProof/>
              <w:webHidden/>
            </w:rPr>
            <w:instrText xml:space="preserve"> PAGEREF _Toc528353653 \h </w:instrText>
          </w:r>
          <w:r w:rsidR="00330D29">
            <w:rPr>
              <w:noProof/>
              <w:webHidden/>
            </w:rPr>
          </w:r>
          <w:r w:rsidR="00330D29">
            <w:rPr>
              <w:noProof/>
              <w:webHidden/>
            </w:rPr>
            <w:fldChar w:fldCharType="separate"/>
          </w:r>
          <w:r w:rsidR="00330D29">
            <w:rPr>
              <w:noProof/>
              <w:webHidden/>
            </w:rPr>
            <w:t>2</w:t>
          </w:r>
          <w:r w:rsidR="00330D29">
            <w:rPr>
              <w:noProof/>
              <w:webHidden/>
            </w:rPr>
            <w:fldChar w:fldCharType="end"/>
          </w:r>
          <w:r w:rsidR="00330D29" w:rsidRPr="00635520">
            <w:rPr>
              <w:rStyle w:val="Hyperlink"/>
              <w:noProof/>
            </w:rPr>
            <w:fldChar w:fldCharType="end"/>
          </w:r>
        </w:p>
        <w:p w14:paraId="5D892805" w14:textId="13C64AF9" w:rsidR="00330D29" w:rsidRDefault="00330D29">
          <w:pPr>
            <w:pStyle w:val="TOC1"/>
            <w:tabs>
              <w:tab w:val="right" w:leader="dot" w:pos="10070"/>
            </w:tabs>
            <w:rPr>
              <w:noProof/>
            </w:rPr>
          </w:pPr>
          <w:hyperlink w:anchor="_Toc528353654" w:history="1">
            <w:r w:rsidRPr="00635520">
              <w:rPr>
                <w:rStyle w:val="Hyperlink"/>
                <w:b/>
                <w:noProof/>
              </w:rPr>
              <w:t>Artefact 2</w:t>
            </w:r>
            <w:r w:rsidRPr="00635520">
              <w:rPr>
                <w:rStyle w:val="Hyperlink"/>
                <w:noProof/>
              </w:rPr>
              <w:t>: Creating multiple HTML and CSS pages following the client’s new design</w:t>
            </w:r>
            <w:r>
              <w:rPr>
                <w:noProof/>
                <w:webHidden/>
              </w:rPr>
              <w:tab/>
            </w:r>
            <w:r>
              <w:rPr>
                <w:noProof/>
                <w:webHidden/>
              </w:rPr>
              <w:fldChar w:fldCharType="begin"/>
            </w:r>
            <w:r>
              <w:rPr>
                <w:noProof/>
                <w:webHidden/>
              </w:rPr>
              <w:instrText xml:space="preserve"> PAGEREF _Toc528353654 \h </w:instrText>
            </w:r>
            <w:r>
              <w:rPr>
                <w:noProof/>
                <w:webHidden/>
              </w:rPr>
            </w:r>
            <w:r>
              <w:rPr>
                <w:noProof/>
                <w:webHidden/>
              </w:rPr>
              <w:fldChar w:fldCharType="separate"/>
            </w:r>
            <w:r>
              <w:rPr>
                <w:noProof/>
                <w:webHidden/>
              </w:rPr>
              <w:t>4</w:t>
            </w:r>
            <w:r>
              <w:rPr>
                <w:noProof/>
                <w:webHidden/>
              </w:rPr>
              <w:fldChar w:fldCharType="end"/>
            </w:r>
          </w:hyperlink>
        </w:p>
        <w:p w14:paraId="71D132BD" w14:textId="1D0A1F20" w:rsidR="00330D29" w:rsidRDefault="00330D29">
          <w:pPr>
            <w:pStyle w:val="TOC1"/>
            <w:tabs>
              <w:tab w:val="right" w:leader="dot" w:pos="10070"/>
            </w:tabs>
            <w:rPr>
              <w:noProof/>
            </w:rPr>
          </w:pPr>
          <w:hyperlink w:anchor="_Toc528353655" w:history="1">
            <w:r w:rsidRPr="00635520">
              <w:rPr>
                <w:rStyle w:val="Hyperlink"/>
                <w:b/>
                <w:noProof/>
              </w:rPr>
              <w:t>Artefact 3</w:t>
            </w:r>
            <w:r w:rsidRPr="00635520">
              <w:rPr>
                <w:rStyle w:val="Hyperlink"/>
                <w:noProof/>
              </w:rPr>
              <w:t>: Creating queries for search functionality for Customer and Vehicle Pages</w:t>
            </w:r>
            <w:r>
              <w:rPr>
                <w:noProof/>
                <w:webHidden/>
              </w:rPr>
              <w:tab/>
            </w:r>
            <w:r>
              <w:rPr>
                <w:noProof/>
                <w:webHidden/>
              </w:rPr>
              <w:fldChar w:fldCharType="begin"/>
            </w:r>
            <w:r>
              <w:rPr>
                <w:noProof/>
                <w:webHidden/>
              </w:rPr>
              <w:instrText xml:space="preserve"> PAGEREF _Toc528353655 \h </w:instrText>
            </w:r>
            <w:r>
              <w:rPr>
                <w:noProof/>
                <w:webHidden/>
              </w:rPr>
            </w:r>
            <w:r>
              <w:rPr>
                <w:noProof/>
                <w:webHidden/>
              </w:rPr>
              <w:fldChar w:fldCharType="separate"/>
            </w:r>
            <w:r>
              <w:rPr>
                <w:noProof/>
                <w:webHidden/>
              </w:rPr>
              <w:t>6</w:t>
            </w:r>
            <w:r>
              <w:rPr>
                <w:noProof/>
                <w:webHidden/>
              </w:rPr>
              <w:fldChar w:fldCharType="end"/>
            </w:r>
          </w:hyperlink>
        </w:p>
        <w:p w14:paraId="01945E39" w14:textId="6DF52086" w:rsidR="00330D29" w:rsidRDefault="00330D29">
          <w:pPr>
            <w:pStyle w:val="TOC1"/>
            <w:tabs>
              <w:tab w:val="right" w:leader="dot" w:pos="10070"/>
            </w:tabs>
            <w:rPr>
              <w:noProof/>
            </w:rPr>
          </w:pPr>
          <w:hyperlink w:anchor="_Toc528353656" w:history="1">
            <w:r w:rsidRPr="00635520">
              <w:rPr>
                <w:rStyle w:val="Hyperlink"/>
                <w:b/>
                <w:noProof/>
              </w:rPr>
              <w:t>Artefact 4</w:t>
            </w:r>
            <w:r w:rsidRPr="00635520">
              <w:rPr>
                <w:rStyle w:val="Hyperlink"/>
                <w:noProof/>
              </w:rPr>
              <w:t>: Burn Down Chart</w:t>
            </w:r>
            <w:r>
              <w:rPr>
                <w:noProof/>
                <w:webHidden/>
              </w:rPr>
              <w:tab/>
            </w:r>
            <w:r>
              <w:rPr>
                <w:noProof/>
                <w:webHidden/>
              </w:rPr>
              <w:fldChar w:fldCharType="begin"/>
            </w:r>
            <w:r>
              <w:rPr>
                <w:noProof/>
                <w:webHidden/>
              </w:rPr>
              <w:instrText xml:space="preserve"> PAGEREF _Toc528353656 \h </w:instrText>
            </w:r>
            <w:r>
              <w:rPr>
                <w:noProof/>
                <w:webHidden/>
              </w:rPr>
            </w:r>
            <w:r>
              <w:rPr>
                <w:noProof/>
                <w:webHidden/>
              </w:rPr>
              <w:fldChar w:fldCharType="separate"/>
            </w:r>
            <w:r>
              <w:rPr>
                <w:noProof/>
                <w:webHidden/>
              </w:rPr>
              <w:t>9</w:t>
            </w:r>
            <w:r>
              <w:rPr>
                <w:noProof/>
                <w:webHidden/>
              </w:rPr>
              <w:fldChar w:fldCharType="end"/>
            </w:r>
          </w:hyperlink>
        </w:p>
        <w:p w14:paraId="33EF5101" w14:textId="05EFCE71" w:rsidR="00330D29" w:rsidRDefault="00330D29">
          <w:pPr>
            <w:pStyle w:val="TOC1"/>
            <w:tabs>
              <w:tab w:val="right" w:leader="dot" w:pos="10070"/>
            </w:tabs>
            <w:rPr>
              <w:noProof/>
            </w:rPr>
          </w:pPr>
          <w:hyperlink w:anchor="_Toc528353657" w:history="1">
            <w:r w:rsidRPr="00635520">
              <w:rPr>
                <w:rStyle w:val="Hyperlink"/>
                <w:b/>
                <w:noProof/>
              </w:rPr>
              <w:t>Artefact 5</w:t>
            </w:r>
            <w:r w:rsidRPr="00635520">
              <w:rPr>
                <w:rStyle w:val="Hyperlink"/>
                <w:noProof/>
              </w:rPr>
              <w:t>: Testing the finalized website to make sure each feature works before showing client final product</w:t>
            </w:r>
            <w:r>
              <w:rPr>
                <w:noProof/>
                <w:webHidden/>
              </w:rPr>
              <w:tab/>
            </w:r>
            <w:r>
              <w:rPr>
                <w:noProof/>
                <w:webHidden/>
              </w:rPr>
              <w:fldChar w:fldCharType="begin"/>
            </w:r>
            <w:r>
              <w:rPr>
                <w:noProof/>
                <w:webHidden/>
              </w:rPr>
              <w:instrText xml:space="preserve"> PAGEREF _Toc528353657 \h </w:instrText>
            </w:r>
            <w:r>
              <w:rPr>
                <w:noProof/>
                <w:webHidden/>
              </w:rPr>
            </w:r>
            <w:r>
              <w:rPr>
                <w:noProof/>
                <w:webHidden/>
              </w:rPr>
              <w:fldChar w:fldCharType="separate"/>
            </w:r>
            <w:r>
              <w:rPr>
                <w:noProof/>
                <w:webHidden/>
              </w:rPr>
              <w:t>10</w:t>
            </w:r>
            <w:r>
              <w:rPr>
                <w:noProof/>
                <w:webHidden/>
              </w:rPr>
              <w:fldChar w:fldCharType="end"/>
            </w:r>
          </w:hyperlink>
        </w:p>
        <w:p w14:paraId="52A88FAC" w14:textId="25161462" w:rsidR="00285603" w:rsidRDefault="00285603">
          <w:r>
            <w:rPr>
              <w:b/>
              <w:bCs/>
              <w:noProof/>
            </w:rPr>
            <w:fldChar w:fldCharType="end"/>
          </w:r>
        </w:p>
      </w:sdtContent>
    </w:sdt>
    <w:p w14:paraId="0E44AA0D" w14:textId="77777777" w:rsidR="006E674B" w:rsidRDefault="006E674B">
      <w:r>
        <w:br w:type="page"/>
      </w:r>
    </w:p>
    <w:p w14:paraId="393D9BFC" w14:textId="6C0C917D" w:rsidR="00172D10" w:rsidRDefault="006E674B" w:rsidP="006E674B">
      <w:pPr>
        <w:pStyle w:val="Heading1"/>
      </w:pPr>
      <w:bookmarkStart w:id="1" w:name="_Toc528353653"/>
      <w:r w:rsidRPr="008374C2">
        <w:rPr>
          <w:b/>
        </w:rPr>
        <w:t>Artefact 1</w:t>
      </w:r>
      <w:r>
        <w:t>: Meeting with Client to show current webpages and discuss any changes.</w:t>
      </w:r>
      <w:bookmarkEnd w:id="1"/>
    </w:p>
    <w:p w14:paraId="6E2F37F9" w14:textId="7A217521" w:rsidR="006E674B" w:rsidRDefault="006E674B" w:rsidP="006E674B"/>
    <w:p w14:paraId="4255AFD7" w14:textId="5A51A1A5" w:rsidR="00FD5105" w:rsidRDefault="00302D22" w:rsidP="006E674B">
      <w:r>
        <w:t xml:space="preserve">When </w:t>
      </w:r>
      <w:r w:rsidR="00A339F4">
        <w:t xml:space="preserve">undergoing a project, it is very important to have continuous meetings with the client to ensure the overall product is to the </w:t>
      </w:r>
      <w:r w:rsidR="00EC199A">
        <w:t>client’s</w:t>
      </w:r>
      <w:r w:rsidR="00A339F4">
        <w:t xml:space="preserve"> standards, and up to date. As it is a </w:t>
      </w:r>
      <w:r w:rsidR="00EC199A">
        <w:t>well-known</w:t>
      </w:r>
      <w:r w:rsidR="00A339F4">
        <w:t xml:space="preserve"> that during a project many changes will occur these could be to the design, the software, the layout or even the security. </w:t>
      </w:r>
    </w:p>
    <w:p w14:paraId="34F71727" w14:textId="77777777" w:rsidR="00E24467" w:rsidRDefault="00E24467" w:rsidP="006E674B"/>
    <w:p w14:paraId="5FA9CF06" w14:textId="789B469C" w:rsidR="00ED1193" w:rsidRDefault="00FD5105" w:rsidP="006E674B">
      <w:r>
        <w:t>In our case we did do regular meetings between us (the developers) and the clients to ensure that the client was happy, with the progress made and to ensure that nothing in relation to design and functionality ha</w:t>
      </w:r>
      <w:r w:rsidR="00451667">
        <w:t>d been</w:t>
      </w:r>
      <w:r>
        <w:t xml:space="preserve"> changed.</w:t>
      </w:r>
      <w:r w:rsidR="004D313B">
        <w:t xml:space="preserve"> </w:t>
      </w:r>
      <w:r w:rsidR="001B6409">
        <w:t>This was very useful as on the 21</w:t>
      </w:r>
      <w:r w:rsidR="001B6409" w:rsidRPr="001B6409">
        <w:rPr>
          <w:vertAlign w:val="superscript"/>
        </w:rPr>
        <w:t>st</w:t>
      </w:r>
      <w:r w:rsidR="001B6409">
        <w:t xml:space="preserve"> of September a meeting was called by the client to update us on some changes that needed to occur on some pages of the website</w:t>
      </w:r>
      <w:r w:rsidR="000A6207">
        <w:t>. Please refer below</w:t>
      </w:r>
      <w:r w:rsidR="00451667">
        <w:t xml:space="preserve"> (figure 1)</w:t>
      </w:r>
      <w:r w:rsidR="000A6207">
        <w:t xml:space="preserve"> for screen captures of information taken away from the meeting, along with a side by side of </w:t>
      </w:r>
      <w:r w:rsidR="00C8458A">
        <w:t xml:space="preserve">the </w:t>
      </w:r>
      <w:r w:rsidR="000A6207">
        <w:t xml:space="preserve">old webpages and the </w:t>
      </w:r>
      <w:r w:rsidR="00C8458A">
        <w:t xml:space="preserve">new </w:t>
      </w:r>
      <w:r w:rsidR="000A6207">
        <w:t>UI design created by the client.</w:t>
      </w:r>
    </w:p>
    <w:p w14:paraId="5F741799" w14:textId="77777777" w:rsidR="00E24467" w:rsidRDefault="00E24467" w:rsidP="006E674B"/>
    <w:p w14:paraId="69AF1F11" w14:textId="780642B3" w:rsidR="00ED1193" w:rsidRDefault="00ED1193" w:rsidP="006E674B">
      <w:r>
        <w:t xml:space="preserve">This information </w:t>
      </w:r>
      <w:r w:rsidR="00DA53FC">
        <w:t xml:space="preserve">is a significant contribution to the project as, if meetings were not done with the client then </w:t>
      </w:r>
      <w:r w:rsidR="00515F36">
        <w:t xml:space="preserve">we (the developers) are at risk of not meeting the needs of the client, which could lead to termination of </w:t>
      </w:r>
      <w:r w:rsidR="00EC055A">
        <w:t xml:space="preserve">our contract, or </w:t>
      </w:r>
      <w:r w:rsidR="00451667">
        <w:t xml:space="preserve">restarting </w:t>
      </w:r>
      <w:r w:rsidR="00EC055A">
        <w:t>the project.</w:t>
      </w:r>
      <w:r w:rsidR="00417A82">
        <w:t xml:space="preserve"> Along with this the group meetings are </w:t>
      </w:r>
      <w:r w:rsidR="00C11F5B">
        <w:t>good to maintain a good relationship with the clients and allows both the clients and the developers to jump ideas off each other.</w:t>
      </w:r>
    </w:p>
    <w:p w14:paraId="208C503C" w14:textId="41EEC219" w:rsidR="00327A94" w:rsidRDefault="00327A94" w:rsidP="006E674B"/>
    <w:p w14:paraId="7F990AAD" w14:textId="1D16E2FB" w:rsidR="00327A94" w:rsidRDefault="008B5D67" w:rsidP="006E674B">
      <w:r>
        <w:rPr>
          <w:noProof/>
        </w:rPr>
        <w:drawing>
          <wp:inline distT="0" distB="0" distL="0" distR="0" wp14:anchorId="120E75AD" wp14:editId="7B035DB9">
            <wp:extent cx="6400800" cy="5078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5078095"/>
                    </a:xfrm>
                    <a:prstGeom prst="rect">
                      <a:avLst/>
                    </a:prstGeom>
                  </pic:spPr>
                </pic:pic>
              </a:graphicData>
            </a:graphic>
          </wp:inline>
        </w:drawing>
      </w:r>
    </w:p>
    <w:p w14:paraId="5FCF2432" w14:textId="72ED3A26" w:rsidR="00327A94" w:rsidRDefault="008B5D67" w:rsidP="006E674B">
      <w:pPr>
        <w:rPr>
          <w:b/>
        </w:rPr>
      </w:pPr>
      <w:r>
        <w:rPr>
          <w:b/>
        </w:rPr>
        <w:t>Figure 1: Notes taken from meeting with client</w:t>
      </w:r>
    </w:p>
    <w:p w14:paraId="11DCC13D" w14:textId="5CEDF755" w:rsidR="008046FC" w:rsidRDefault="008046FC" w:rsidP="006E674B">
      <w:pPr>
        <w:rPr>
          <w:b/>
        </w:rPr>
      </w:pPr>
    </w:p>
    <w:p w14:paraId="30365E3B" w14:textId="2A9B02F0" w:rsidR="008046FC" w:rsidRDefault="008046FC" w:rsidP="006E674B">
      <w:pPr>
        <w:rPr>
          <w:i/>
        </w:rPr>
      </w:pPr>
      <w:r w:rsidRPr="008046FC">
        <w:rPr>
          <w:b/>
          <w:i/>
        </w:rPr>
        <w:t>Please note</w:t>
      </w:r>
      <w:r>
        <w:rPr>
          <w:b/>
          <w:i/>
        </w:rPr>
        <w:t>:</w:t>
      </w:r>
      <w:r>
        <w:rPr>
          <w:i/>
        </w:rPr>
        <w:t xml:space="preserve"> In relation to Artefact 1 please refer to the </w:t>
      </w:r>
      <w:proofErr w:type="spellStart"/>
      <w:r>
        <w:rPr>
          <w:i/>
        </w:rPr>
        <w:t>Github</w:t>
      </w:r>
      <w:proofErr w:type="spellEnd"/>
      <w:r>
        <w:rPr>
          <w:i/>
        </w:rPr>
        <w:t xml:space="preserve"> to see the comparison of all old vs new UI designs.</w:t>
      </w:r>
      <w:r w:rsidR="00B33C61">
        <w:rPr>
          <w:i/>
        </w:rPr>
        <w:t xml:space="preserve"> This is labelled in the </w:t>
      </w:r>
      <w:proofErr w:type="spellStart"/>
      <w:r w:rsidR="00B33C61">
        <w:rPr>
          <w:i/>
        </w:rPr>
        <w:t>Githubs</w:t>
      </w:r>
      <w:proofErr w:type="spellEnd"/>
      <w:r w:rsidR="00B33C61">
        <w:rPr>
          <w:i/>
        </w:rPr>
        <w:t xml:space="preserve"> as ‘</w:t>
      </w:r>
      <w:r w:rsidR="00B33C61" w:rsidRPr="00DB67D3">
        <w:rPr>
          <w:i/>
          <w:u w:val="single"/>
        </w:rPr>
        <w:t>21-09-18 Meeting with client</w:t>
      </w:r>
      <w:r w:rsidR="00B33C61">
        <w:rPr>
          <w:i/>
        </w:rPr>
        <w:t>’.</w:t>
      </w:r>
    </w:p>
    <w:p w14:paraId="17CC79B9" w14:textId="7C9B9D38" w:rsidR="00B61483" w:rsidRPr="008046FC" w:rsidRDefault="00B61483" w:rsidP="006E674B">
      <w:pPr>
        <w:rPr>
          <w:i/>
        </w:rPr>
      </w:pPr>
      <w:r>
        <w:t>(</w:t>
      </w:r>
      <w:proofErr w:type="spellStart"/>
      <w:r>
        <w:t>Github</w:t>
      </w:r>
      <w:proofErr w:type="spellEnd"/>
      <w:r>
        <w:t>/IFB299/Final Release</w:t>
      </w:r>
      <w:r w:rsidR="00816E90">
        <w:t>/</w:t>
      </w:r>
      <w:hyperlink r:id="rId21" w:tooltip="Artefact 1 - Meeting with Client" w:history="1">
        <w:r w:rsidR="00816E90" w:rsidRPr="00816E90">
          <w:t>Artefact 1 - Meeting with Client</w:t>
        </w:r>
      </w:hyperlink>
      <w:r>
        <w:t>)</w:t>
      </w:r>
    </w:p>
    <w:p w14:paraId="11C3BE48" w14:textId="77777777" w:rsidR="00FD5105" w:rsidRDefault="00FD5105" w:rsidP="006E674B"/>
    <w:p w14:paraId="390325F7" w14:textId="77777777" w:rsidR="00302D22" w:rsidRDefault="00302D22" w:rsidP="006E674B"/>
    <w:p w14:paraId="2D28BF8F" w14:textId="77777777" w:rsidR="00675ECA" w:rsidRDefault="00675ECA" w:rsidP="006E674B"/>
    <w:p w14:paraId="52F7F1DB" w14:textId="6FC92027" w:rsidR="006E674B" w:rsidRDefault="006E674B" w:rsidP="006E674B"/>
    <w:p w14:paraId="1857D6FD" w14:textId="0CC112AC" w:rsidR="00675ECA" w:rsidRDefault="006E674B" w:rsidP="006E674B">
      <w:r>
        <w:br w:type="page"/>
      </w:r>
    </w:p>
    <w:p w14:paraId="03AAA93F" w14:textId="789614F4" w:rsidR="00217C9A" w:rsidRDefault="00675ECA" w:rsidP="00D6219D">
      <w:pPr>
        <w:pStyle w:val="Heading1"/>
      </w:pPr>
      <w:bookmarkStart w:id="2" w:name="_Toc528353654"/>
      <w:r w:rsidRPr="008374C2">
        <w:rPr>
          <w:b/>
        </w:rPr>
        <w:t>Artefact 2</w:t>
      </w:r>
      <w:r>
        <w:t xml:space="preserve">: Creating </w:t>
      </w:r>
      <w:r w:rsidR="006C33D8">
        <w:t>multiple</w:t>
      </w:r>
      <w:r>
        <w:t xml:space="preserve"> HTML and CSS pages following the client’s new design</w:t>
      </w:r>
      <w:bookmarkEnd w:id="2"/>
    </w:p>
    <w:p w14:paraId="54CEDD37" w14:textId="0258984C" w:rsidR="006E674B" w:rsidRDefault="00BB0A69" w:rsidP="006E674B">
      <w:r>
        <w:t>HTML</w:t>
      </w:r>
      <w:r w:rsidR="003613B7">
        <w:t xml:space="preserve"> (Hypertext Markup Language)</w:t>
      </w:r>
      <w:r>
        <w:t xml:space="preserve"> and CSS </w:t>
      </w:r>
      <w:r w:rsidR="003613B7">
        <w:t xml:space="preserve">(Cascading Style sheet) </w:t>
      </w:r>
      <w:r>
        <w:t xml:space="preserve">are </w:t>
      </w:r>
      <w:r w:rsidR="005106F3">
        <w:t xml:space="preserve">the </w:t>
      </w:r>
      <w:r>
        <w:t>two main coding languages used to create website</w:t>
      </w:r>
      <w:r w:rsidR="00BC7CA5">
        <w:t xml:space="preserve">s and </w:t>
      </w:r>
      <w:r>
        <w:t>webpage</w:t>
      </w:r>
      <w:r w:rsidR="00BC7CA5">
        <w:t>s</w:t>
      </w:r>
      <w:r>
        <w:t>.</w:t>
      </w:r>
      <w:r w:rsidR="00585399">
        <w:t xml:space="preserve"> These two languages follow a similar layout and are often used side by side. This is done in the sense that a single CSS document is created with all the design elements that each webpage in a website </w:t>
      </w:r>
      <w:r w:rsidR="005106F3">
        <w:t xml:space="preserve">(written in HTML) </w:t>
      </w:r>
      <w:r w:rsidR="00585399">
        <w:t>should follow.</w:t>
      </w:r>
      <w:r w:rsidR="001557D9">
        <w:t xml:space="preserve"> CSS and HTML often interlock with each other as CSS gives HTML</w:t>
      </w:r>
      <w:r w:rsidR="000A3EDA">
        <w:t xml:space="preserve"> identical design on each webpage, </w:t>
      </w:r>
      <w:r w:rsidR="002C3D6A">
        <w:t>to</w:t>
      </w:r>
      <w:r w:rsidR="000A3EDA">
        <w:t xml:space="preserve"> </w:t>
      </w:r>
      <w:r w:rsidR="00DF7BA5">
        <w:t>maintain</w:t>
      </w:r>
      <w:r w:rsidR="000A3EDA">
        <w:t xml:space="preserve"> consistency.</w:t>
      </w:r>
    </w:p>
    <w:p w14:paraId="52A44F71" w14:textId="1DFE1BE6" w:rsidR="0004460F" w:rsidRDefault="0004460F" w:rsidP="006E674B"/>
    <w:p w14:paraId="014F5759" w14:textId="6719CA78" w:rsidR="00A50458" w:rsidRDefault="0004460F" w:rsidP="006E674B">
      <w:r>
        <w:t xml:space="preserve">This was used significantly throughout the project as this </w:t>
      </w:r>
      <w:r w:rsidR="00E65157">
        <w:t>is</w:t>
      </w:r>
      <w:r w:rsidR="003E7E82">
        <w:t xml:space="preserve"> </w:t>
      </w:r>
      <w:r w:rsidR="00F63240">
        <w:t xml:space="preserve">one of </w:t>
      </w:r>
      <w:r w:rsidR="003E7E82">
        <w:t>the main part</w:t>
      </w:r>
      <w:r w:rsidR="00F63240">
        <w:t>s</w:t>
      </w:r>
      <w:r w:rsidR="003E7E82">
        <w:t xml:space="preserve"> of the project in the sense that this is </w:t>
      </w:r>
      <w:r w:rsidR="00F63240">
        <w:t xml:space="preserve">the UI (user interface) and </w:t>
      </w:r>
      <w:r w:rsidR="005E52AC">
        <w:t xml:space="preserve">the clients and employees of CRC will be using this </w:t>
      </w:r>
      <w:r w:rsidR="0087553F">
        <w:t>every</w:t>
      </w:r>
      <w:r w:rsidR="005E52AC">
        <w:t xml:space="preserve"> day.</w:t>
      </w:r>
      <w:r w:rsidR="004F2DBA">
        <w:t xml:space="preserve"> This artefact included updating </w:t>
      </w:r>
      <w:r w:rsidR="00E36F72">
        <w:t>2</w:t>
      </w:r>
      <w:r w:rsidR="004F2DBA">
        <w:t xml:space="preserve"> of the 11 </w:t>
      </w:r>
      <w:r w:rsidR="0087553F">
        <w:t>web</w:t>
      </w:r>
      <w:r w:rsidR="004F2DBA">
        <w:t>pages to ensure they met the clients new design. However, also involved creating 7</w:t>
      </w:r>
      <w:r w:rsidR="00E36F72">
        <w:t xml:space="preserve"> other </w:t>
      </w:r>
      <w:r w:rsidR="004F2DBA">
        <w:t xml:space="preserve">pages from scratch, based on the </w:t>
      </w:r>
      <w:r w:rsidR="00BF0B6B">
        <w:t>client’s</w:t>
      </w:r>
      <w:r w:rsidR="004F2DBA">
        <w:t xml:space="preserve"> new designs.</w:t>
      </w:r>
      <w:r w:rsidR="00E36F72">
        <w:t xml:space="preserve"> The final 2 pages (that had already been previously made) were updated by two other team members</w:t>
      </w:r>
      <w:r w:rsidR="00E401EA">
        <w:t xml:space="preserve"> (Brianna and Wenona)</w:t>
      </w:r>
      <w:r w:rsidR="00E36F72">
        <w:t xml:space="preserve">, </w:t>
      </w:r>
      <w:r w:rsidR="00EB6202">
        <w:t>which</w:t>
      </w:r>
      <w:r w:rsidR="00E36F72">
        <w:t xml:space="preserve"> also in </w:t>
      </w:r>
      <w:r w:rsidR="00EB6202">
        <w:t>complied</w:t>
      </w:r>
      <w:r w:rsidR="00E36F72">
        <w:t xml:space="preserve"> with the </w:t>
      </w:r>
      <w:r w:rsidR="00EB6202">
        <w:t>client’s</w:t>
      </w:r>
      <w:r w:rsidR="00E36F72">
        <w:t xml:space="preserve"> needs.</w:t>
      </w:r>
      <w:r w:rsidR="00BF0B6B">
        <w:t xml:space="preserve"> </w:t>
      </w:r>
    </w:p>
    <w:p w14:paraId="13FEB23E" w14:textId="0568CC64" w:rsidR="00AD4378" w:rsidRDefault="00BF0B6B" w:rsidP="006E674B">
      <w:r>
        <w:t xml:space="preserve">I believe this was a significant contribution to this project as this will be what the client is presented with at the end of the </w:t>
      </w:r>
      <w:r w:rsidR="00C549FA">
        <w:t>project and</w:t>
      </w:r>
      <w:r w:rsidR="00270060">
        <w:t xml:space="preserve"> </w:t>
      </w:r>
      <w:r w:rsidR="00AD4378">
        <w:t>then if they are happy with it</w:t>
      </w:r>
      <w:r w:rsidR="00D771FD">
        <w:t xml:space="preserve"> implement it into their own organization</w:t>
      </w:r>
      <w:r w:rsidR="00B452DC">
        <w:t>, to be used by their employees and customers.</w:t>
      </w:r>
    </w:p>
    <w:p w14:paraId="2D46CD97" w14:textId="2E32A84F" w:rsidR="00B452DC" w:rsidRDefault="00B452DC" w:rsidP="006E674B"/>
    <w:p w14:paraId="7F0B715C" w14:textId="58A9A96A" w:rsidR="00B452DC" w:rsidRDefault="00B452DC" w:rsidP="006E674B">
      <w:r w:rsidRPr="00322C5E">
        <w:rPr>
          <w:b/>
        </w:rPr>
        <w:t>Please note</w:t>
      </w:r>
      <w:r w:rsidR="00322C5E">
        <w:rPr>
          <w:b/>
        </w:rPr>
        <w:t>:</w:t>
      </w:r>
      <w:r>
        <w:t xml:space="preserve"> </w:t>
      </w:r>
      <w:r w:rsidR="00322C5E">
        <w:t>F</w:t>
      </w:r>
      <w:r>
        <w:t xml:space="preserve">or this artefact </w:t>
      </w:r>
      <w:r w:rsidR="001759E5">
        <w:t xml:space="preserve">the </w:t>
      </w:r>
      <w:r>
        <w:t>code</w:t>
      </w:r>
      <w:r w:rsidR="001759E5">
        <w:t xml:space="preserve"> was</w:t>
      </w:r>
      <w:r>
        <w:t xml:space="preserve"> written in HTML, due to it being created prior to the implementation of the various python Django pages.</w:t>
      </w:r>
    </w:p>
    <w:p w14:paraId="7612E86C" w14:textId="7FD52C6F" w:rsidR="00D6219D" w:rsidRDefault="00D6219D" w:rsidP="006E674B">
      <w:r>
        <w:rPr>
          <w:noProof/>
        </w:rPr>
        <w:drawing>
          <wp:anchor distT="0" distB="0" distL="114300" distR="114300" simplePos="0" relativeHeight="251668480" behindDoc="1" locked="0" layoutInCell="1" allowOverlap="1" wp14:anchorId="7417C9E7" wp14:editId="4B2F7080">
            <wp:simplePos x="0" y="0"/>
            <wp:positionH relativeFrom="margin">
              <wp:posOffset>392430</wp:posOffset>
            </wp:positionH>
            <wp:positionV relativeFrom="paragraph">
              <wp:posOffset>2540</wp:posOffset>
            </wp:positionV>
            <wp:extent cx="5425440" cy="2620010"/>
            <wp:effectExtent l="0" t="0" r="3810" b="8890"/>
            <wp:wrapTight wrapText="bothSides">
              <wp:wrapPolygon edited="0">
                <wp:start x="0" y="0"/>
                <wp:lineTo x="0" y="21516"/>
                <wp:lineTo x="21539" y="21516"/>
                <wp:lineTo x="2153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5440" cy="2620010"/>
                    </a:xfrm>
                    <a:prstGeom prst="rect">
                      <a:avLst/>
                    </a:prstGeom>
                  </pic:spPr>
                </pic:pic>
              </a:graphicData>
            </a:graphic>
            <wp14:sizeRelH relativeFrom="page">
              <wp14:pctWidth>0</wp14:pctWidth>
            </wp14:sizeRelH>
            <wp14:sizeRelV relativeFrom="page">
              <wp14:pctHeight>0</wp14:pctHeight>
            </wp14:sizeRelV>
          </wp:anchor>
        </w:drawing>
      </w:r>
    </w:p>
    <w:p w14:paraId="7D1C5386" w14:textId="5CA1E44C" w:rsidR="00217C9A" w:rsidRDefault="00217C9A" w:rsidP="00217C9A">
      <w:pPr>
        <w:spacing w:after="0"/>
        <w:rPr>
          <w:rFonts w:asciiTheme="majorBidi" w:hAnsiTheme="majorBidi" w:cstheme="majorBidi"/>
          <w:color w:val="6FA0C0" w:themeColor="text2" w:themeTint="99"/>
          <w:sz w:val="24"/>
          <w:szCs w:val="24"/>
        </w:rPr>
      </w:pPr>
    </w:p>
    <w:p w14:paraId="49C017E4" w14:textId="69616F53" w:rsidR="00A05A42" w:rsidRDefault="00A05A42" w:rsidP="00217C9A">
      <w:pPr>
        <w:spacing w:after="0"/>
        <w:rPr>
          <w:rFonts w:asciiTheme="majorBidi" w:hAnsiTheme="majorBidi" w:cstheme="majorBidi"/>
          <w:sz w:val="24"/>
          <w:szCs w:val="24"/>
        </w:rPr>
      </w:pPr>
    </w:p>
    <w:p w14:paraId="59F8B9C3" w14:textId="35FB5C49" w:rsidR="00A05A42" w:rsidRDefault="00A05A42" w:rsidP="00217C9A">
      <w:pPr>
        <w:spacing w:after="0"/>
        <w:rPr>
          <w:rFonts w:asciiTheme="majorBidi" w:hAnsiTheme="majorBidi" w:cstheme="majorBidi"/>
          <w:sz w:val="24"/>
          <w:szCs w:val="24"/>
        </w:rPr>
      </w:pPr>
    </w:p>
    <w:p w14:paraId="07102C52" w14:textId="12810A6D" w:rsidR="00A05A42" w:rsidRDefault="00A05A42" w:rsidP="00217C9A">
      <w:pPr>
        <w:spacing w:after="0"/>
        <w:rPr>
          <w:rFonts w:asciiTheme="majorBidi" w:hAnsiTheme="majorBidi" w:cstheme="majorBidi"/>
          <w:sz w:val="24"/>
          <w:szCs w:val="24"/>
        </w:rPr>
      </w:pPr>
    </w:p>
    <w:p w14:paraId="7B79B9C2" w14:textId="07D8303B" w:rsidR="00A05A42" w:rsidRDefault="00A05A42" w:rsidP="00217C9A">
      <w:pPr>
        <w:spacing w:after="0"/>
        <w:rPr>
          <w:rFonts w:asciiTheme="majorBidi" w:hAnsiTheme="majorBidi" w:cstheme="majorBidi"/>
          <w:sz w:val="24"/>
          <w:szCs w:val="24"/>
        </w:rPr>
      </w:pPr>
    </w:p>
    <w:p w14:paraId="0BBEF884" w14:textId="38509275" w:rsidR="00A05A42" w:rsidRDefault="00A05A42" w:rsidP="00217C9A">
      <w:pPr>
        <w:spacing w:after="0"/>
        <w:rPr>
          <w:rFonts w:asciiTheme="majorBidi" w:hAnsiTheme="majorBidi" w:cstheme="majorBidi"/>
          <w:sz w:val="24"/>
          <w:szCs w:val="24"/>
        </w:rPr>
      </w:pPr>
    </w:p>
    <w:p w14:paraId="060F5651" w14:textId="156F23AA" w:rsidR="00A05A42" w:rsidRDefault="00A05A42" w:rsidP="00217C9A">
      <w:pPr>
        <w:spacing w:after="0"/>
        <w:rPr>
          <w:rFonts w:asciiTheme="majorBidi" w:hAnsiTheme="majorBidi" w:cstheme="majorBidi"/>
          <w:sz w:val="24"/>
          <w:szCs w:val="24"/>
        </w:rPr>
      </w:pPr>
    </w:p>
    <w:p w14:paraId="63B7FA1C" w14:textId="2402FDB5" w:rsidR="00A05A42" w:rsidRDefault="00A05A42" w:rsidP="00217C9A">
      <w:pPr>
        <w:spacing w:after="0"/>
        <w:rPr>
          <w:rFonts w:asciiTheme="majorBidi" w:hAnsiTheme="majorBidi" w:cstheme="majorBidi"/>
          <w:sz w:val="24"/>
          <w:szCs w:val="24"/>
        </w:rPr>
      </w:pPr>
    </w:p>
    <w:p w14:paraId="21CBD40F" w14:textId="23930BFB" w:rsidR="00A05A42" w:rsidRDefault="00A05A42" w:rsidP="00217C9A">
      <w:pPr>
        <w:spacing w:after="0"/>
        <w:rPr>
          <w:rFonts w:asciiTheme="majorBidi" w:hAnsiTheme="majorBidi" w:cstheme="majorBidi"/>
          <w:sz w:val="24"/>
          <w:szCs w:val="24"/>
        </w:rPr>
      </w:pPr>
    </w:p>
    <w:p w14:paraId="5B3F6F6D" w14:textId="2BA2A13C" w:rsidR="00A05A42" w:rsidRDefault="00A05A42" w:rsidP="00217C9A">
      <w:pPr>
        <w:spacing w:after="0"/>
        <w:rPr>
          <w:rFonts w:asciiTheme="majorBidi" w:hAnsiTheme="majorBidi" w:cstheme="majorBidi"/>
          <w:sz w:val="24"/>
          <w:szCs w:val="24"/>
        </w:rPr>
      </w:pPr>
    </w:p>
    <w:p w14:paraId="19103F36" w14:textId="1F55A7E0" w:rsidR="00A05A42" w:rsidRDefault="00A05A42" w:rsidP="00217C9A">
      <w:pPr>
        <w:spacing w:after="0"/>
        <w:rPr>
          <w:rFonts w:asciiTheme="majorBidi" w:hAnsiTheme="majorBidi" w:cstheme="majorBidi"/>
          <w:sz w:val="24"/>
          <w:szCs w:val="24"/>
        </w:rPr>
      </w:pPr>
    </w:p>
    <w:p w14:paraId="34160B20" w14:textId="4CB5A0CB" w:rsidR="00A05A42" w:rsidRDefault="00A05A42" w:rsidP="00217C9A">
      <w:pPr>
        <w:spacing w:after="0"/>
        <w:rPr>
          <w:rFonts w:asciiTheme="majorBidi" w:hAnsiTheme="majorBidi" w:cstheme="majorBidi"/>
          <w:sz w:val="24"/>
          <w:szCs w:val="24"/>
        </w:rPr>
      </w:pPr>
    </w:p>
    <w:p w14:paraId="7CC7112B" w14:textId="4C9EDEC6" w:rsidR="00D6219D" w:rsidRPr="00D6219D" w:rsidRDefault="00D6219D" w:rsidP="006E674B">
      <w:pPr>
        <w:rPr>
          <w:b/>
        </w:rPr>
      </w:pPr>
      <w:r>
        <w:rPr>
          <w:b/>
        </w:rPr>
        <w:t>Figure 1: Output of 1 HTML page (About.html)</w:t>
      </w:r>
    </w:p>
    <w:p w14:paraId="1B846EA2" w14:textId="368C942D" w:rsidR="006E674B" w:rsidRDefault="00B04D9A" w:rsidP="006E674B">
      <w:r>
        <w:rPr>
          <w:noProof/>
        </w:rPr>
        <mc:AlternateContent>
          <mc:Choice Requires="wpg">
            <w:drawing>
              <wp:anchor distT="0" distB="0" distL="114300" distR="114300" simplePos="0" relativeHeight="251671552" behindDoc="0" locked="0" layoutInCell="1" allowOverlap="1" wp14:anchorId="4A1D62EE" wp14:editId="46037FAD">
                <wp:simplePos x="0" y="0"/>
                <wp:positionH relativeFrom="margin">
                  <wp:align>left</wp:align>
                </wp:positionH>
                <wp:positionV relativeFrom="paragraph">
                  <wp:posOffset>0</wp:posOffset>
                </wp:positionV>
                <wp:extent cx="5848350" cy="5097780"/>
                <wp:effectExtent l="0" t="0" r="0" b="7620"/>
                <wp:wrapTight wrapText="bothSides">
                  <wp:wrapPolygon edited="0">
                    <wp:start x="0" y="0"/>
                    <wp:lineTo x="0" y="21552"/>
                    <wp:lineTo x="21530" y="21552"/>
                    <wp:lineTo x="21530"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5848350" cy="5097780"/>
                          <a:chOff x="0" y="0"/>
                          <a:chExt cx="5970270" cy="5431155"/>
                        </a:xfrm>
                      </wpg:grpSpPr>
                      <pic:pic xmlns:pic="http://schemas.openxmlformats.org/drawingml/2006/picture">
                        <pic:nvPicPr>
                          <pic:cNvPr id="4" name="Pictur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0270" cy="2828925"/>
                          </a:xfrm>
                          <a:prstGeom prst="rect">
                            <a:avLst/>
                          </a:prstGeom>
                        </pic:spPr>
                      </pic:pic>
                      <pic:pic xmlns:pic="http://schemas.openxmlformats.org/drawingml/2006/picture">
                        <pic:nvPicPr>
                          <pic:cNvPr id="5" name="Picture 5"/>
                          <pic:cNvPicPr>
                            <a:picLocks noChangeAspect="1"/>
                          </pic:cNvPicPr>
                        </pic:nvPicPr>
                        <pic:blipFill rotWithShape="1">
                          <a:blip r:embed="rId24" cstate="print">
                            <a:extLst>
                              <a:ext uri="{28A0092B-C50C-407E-A947-70E740481C1C}">
                                <a14:useLocalDpi xmlns:a14="http://schemas.microsoft.com/office/drawing/2010/main" val="0"/>
                              </a:ext>
                            </a:extLst>
                          </a:blip>
                          <a:srcRect r="6786"/>
                          <a:stretch/>
                        </pic:blipFill>
                        <pic:spPr bwMode="auto">
                          <a:xfrm>
                            <a:off x="0" y="2788920"/>
                            <a:ext cx="5966460" cy="264223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2C7EAAD" id="Group 10" o:spid="_x0000_s1026" style="position:absolute;margin-left:0;margin-top:0;width:460.5pt;height:401.4pt;z-index:251671552;mso-position-horizontal:left;mso-position-horizontal-relative:margin;mso-width-relative:margin;mso-height-relative:margin" coordsize="59702,54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">
                <v:shape id="Picture 4" o:spid="_x0000_s1027" type="#_x0000_t75" style="position:absolute;width:59702;height:28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">
                  <v:imagedata r:id="rId25" o:title=""/>
                </v:shape>
                <v:shape id="Picture 5" o:spid="_x0000_s1028" type="#_x0000_t75" style="position:absolute;top:27889;width:59664;height:26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">
                  <v:imagedata r:id="rId26" o:title="" cropright="4447f"/>
                </v:shape>
                <w10:wrap type="tight" anchorx="margin"/>
              </v:group>
            </w:pict>
          </mc:Fallback>
        </mc:AlternateContent>
      </w:r>
    </w:p>
    <w:p w14:paraId="2A19BACF" w14:textId="77777777" w:rsidR="00060134" w:rsidRDefault="00060134"/>
    <w:p w14:paraId="4E4A2D91" w14:textId="77777777" w:rsidR="00060134" w:rsidRDefault="00060134"/>
    <w:p w14:paraId="23FAD2A8" w14:textId="77777777" w:rsidR="00060134" w:rsidRDefault="00060134"/>
    <w:p w14:paraId="33382219" w14:textId="77777777" w:rsidR="00060134" w:rsidRDefault="00060134"/>
    <w:p w14:paraId="693CA436" w14:textId="77777777" w:rsidR="00060134" w:rsidRDefault="00060134"/>
    <w:p w14:paraId="5252A718" w14:textId="77777777" w:rsidR="00060134" w:rsidRDefault="00060134"/>
    <w:p w14:paraId="2251A776" w14:textId="77777777" w:rsidR="00060134" w:rsidRDefault="00060134"/>
    <w:p w14:paraId="4B365938" w14:textId="17678DDA" w:rsidR="00060134" w:rsidRDefault="00060134"/>
    <w:p w14:paraId="2C43B08D" w14:textId="499B0C2D" w:rsidR="00060134" w:rsidRDefault="00060134"/>
    <w:p w14:paraId="64AF23F6" w14:textId="77777777" w:rsidR="00060134" w:rsidRDefault="00060134"/>
    <w:p w14:paraId="55EF6A2E" w14:textId="77777777" w:rsidR="00060134" w:rsidRDefault="00060134"/>
    <w:p w14:paraId="340281C0" w14:textId="77777777" w:rsidR="00060134" w:rsidRDefault="00060134"/>
    <w:p w14:paraId="1607B368" w14:textId="77777777" w:rsidR="00060134" w:rsidRDefault="00060134"/>
    <w:p w14:paraId="33B593FD" w14:textId="77777777" w:rsidR="00060134" w:rsidRDefault="00060134"/>
    <w:p w14:paraId="5822AAC0" w14:textId="77777777" w:rsidR="00060134" w:rsidRDefault="00060134"/>
    <w:p w14:paraId="22132A06" w14:textId="3C48509E" w:rsidR="00127C53" w:rsidRDefault="00B04D9A">
      <w:pPr>
        <w:rPr>
          <w:b/>
        </w:rPr>
      </w:pPr>
      <w:r>
        <w:rPr>
          <w:noProof/>
        </w:rPr>
        <w:drawing>
          <wp:anchor distT="0" distB="0" distL="114300" distR="114300" simplePos="0" relativeHeight="251674624" behindDoc="1" locked="0" layoutInCell="1" allowOverlap="1" wp14:anchorId="37B023A8" wp14:editId="00D581D6">
            <wp:simplePos x="0" y="0"/>
            <wp:positionH relativeFrom="column">
              <wp:posOffset>3509010</wp:posOffset>
            </wp:positionH>
            <wp:positionV relativeFrom="paragraph">
              <wp:posOffset>268605</wp:posOffset>
            </wp:positionV>
            <wp:extent cx="1676400" cy="2217420"/>
            <wp:effectExtent l="0" t="0" r="0" b="0"/>
            <wp:wrapTight wrapText="bothSides">
              <wp:wrapPolygon edited="0">
                <wp:start x="0" y="0"/>
                <wp:lineTo x="0" y="21340"/>
                <wp:lineTo x="21355" y="21340"/>
                <wp:lineTo x="2135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76400" cy="22174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58EE2A48" wp14:editId="3F355023">
            <wp:simplePos x="0" y="0"/>
            <wp:positionH relativeFrom="column">
              <wp:posOffset>1664970</wp:posOffset>
            </wp:positionH>
            <wp:positionV relativeFrom="paragraph">
              <wp:posOffset>264795</wp:posOffset>
            </wp:positionV>
            <wp:extent cx="1695450" cy="2213610"/>
            <wp:effectExtent l="0" t="0" r="0" b="0"/>
            <wp:wrapTight wrapText="bothSides">
              <wp:wrapPolygon edited="0">
                <wp:start x="0" y="0"/>
                <wp:lineTo x="0" y="21377"/>
                <wp:lineTo x="21357" y="21377"/>
                <wp:lineTo x="2135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95450" cy="22136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6E9ADCB5" wp14:editId="0700800C">
            <wp:simplePos x="0" y="0"/>
            <wp:positionH relativeFrom="margin">
              <wp:align>left</wp:align>
            </wp:positionH>
            <wp:positionV relativeFrom="paragraph">
              <wp:posOffset>264795</wp:posOffset>
            </wp:positionV>
            <wp:extent cx="1565910" cy="2209800"/>
            <wp:effectExtent l="0" t="0" r="0" b="0"/>
            <wp:wrapTight wrapText="bothSides">
              <wp:wrapPolygon edited="0">
                <wp:start x="0" y="0"/>
                <wp:lineTo x="0" y="21414"/>
                <wp:lineTo x="21285" y="21414"/>
                <wp:lineTo x="2128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66095" cy="2210061"/>
                    </a:xfrm>
                    <a:prstGeom prst="rect">
                      <a:avLst/>
                    </a:prstGeom>
                  </pic:spPr>
                </pic:pic>
              </a:graphicData>
            </a:graphic>
            <wp14:sizeRelH relativeFrom="page">
              <wp14:pctWidth>0</wp14:pctWidth>
            </wp14:sizeRelH>
            <wp14:sizeRelV relativeFrom="page">
              <wp14:pctHeight>0</wp14:pctHeight>
            </wp14:sizeRelV>
          </wp:anchor>
        </w:drawing>
      </w:r>
      <w:r w:rsidR="00060134">
        <w:rPr>
          <w:b/>
        </w:rPr>
        <w:t>Figure 2: HTML Code (for About page)</w:t>
      </w:r>
    </w:p>
    <w:p w14:paraId="06D8457C" w14:textId="77777777" w:rsidR="00B04D9A" w:rsidRDefault="00B04D9A"/>
    <w:p w14:paraId="21E444B9" w14:textId="77777777" w:rsidR="00B04D9A" w:rsidRDefault="00B04D9A"/>
    <w:p w14:paraId="58627EB3" w14:textId="3C88C98E" w:rsidR="00B04D9A" w:rsidRDefault="00B04D9A">
      <w:r>
        <w:rPr>
          <w:noProof/>
        </w:rPr>
        <mc:AlternateContent>
          <mc:Choice Requires="wps">
            <w:drawing>
              <wp:anchor distT="0" distB="0" distL="114300" distR="114300" simplePos="0" relativeHeight="251675648" behindDoc="0" locked="0" layoutInCell="1" allowOverlap="1" wp14:anchorId="095F7508" wp14:editId="0E147646">
                <wp:simplePos x="0" y="0"/>
                <wp:positionH relativeFrom="page">
                  <wp:posOffset>6115050</wp:posOffset>
                </wp:positionH>
                <wp:positionV relativeFrom="paragraph">
                  <wp:posOffset>6350</wp:posOffset>
                </wp:positionV>
                <wp:extent cx="1478280" cy="48006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78280" cy="480060"/>
                        </a:xfrm>
                        <a:prstGeom prst="rect">
                          <a:avLst/>
                        </a:prstGeom>
                        <a:noFill/>
                        <a:ln w="6350">
                          <a:noFill/>
                        </a:ln>
                      </wps:spPr>
                      <wps:txbx>
                        <w:txbxContent>
                          <w:p w14:paraId="097B170F" w14:textId="632ADE43" w:rsidR="00127C53" w:rsidRPr="00127C53" w:rsidRDefault="00127C53">
                            <w:pPr>
                              <w:rPr>
                                <w:b/>
                              </w:rPr>
                            </w:pPr>
                            <w:r w:rsidRPr="00127C53">
                              <w:rPr>
                                <w:b/>
                              </w:rPr>
                              <w:t>Figure 3: Part of CSS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F7508" id="Text Box 9" o:spid="_x0000_s1029" type="#_x0000_t202" style="position:absolute;margin-left:481.5pt;margin-top:.5pt;width:116.4pt;height:37.8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" filled="f" stroked="f" strokeweight=".5pt">
                <v:textbox>
                  <w:txbxContent>
                    <w:p w14:paraId="097B170F" w14:textId="632ADE43" w:rsidR="00127C53" w:rsidRPr="00127C53" w:rsidRDefault="00127C53">
                      <w:pPr>
                        <w:rPr>
                          <w:b/>
                        </w:rPr>
                      </w:pPr>
                      <w:r w:rsidRPr="00127C53">
                        <w:rPr>
                          <w:b/>
                        </w:rPr>
                        <w:t>Figure 3: Part of CSS Code</w:t>
                      </w:r>
                    </w:p>
                  </w:txbxContent>
                </v:textbox>
                <w10:wrap anchorx="page"/>
              </v:shape>
            </w:pict>
          </mc:Fallback>
        </mc:AlternateContent>
      </w:r>
    </w:p>
    <w:p w14:paraId="7DBEFAAF" w14:textId="1542BE3C" w:rsidR="00B04D9A" w:rsidRDefault="00B04D9A"/>
    <w:p w14:paraId="08D514F2" w14:textId="77777777" w:rsidR="00B04D9A" w:rsidRDefault="00B04D9A"/>
    <w:p w14:paraId="6B2A624D" w14:textId="3D119FE8" w:rsidR="00B04D9A" w:rsidRDefault="00B04D9A"/>
    <w:p w14:paraId="209F8C30" w14:textId="6D5598CD" w:rsidR="00B04D9A" w:rsidRDefault="00B04D9A"/>
    <w:p w14:paraId="5309DEEE" w14:textId="34535306" w:rsidR="006E674B" w:rsidRDefault="009759D0">
      <w:r>
        <w:rPr>
          <w:b/>
        </w:rPr>
        <w:t xml:space="preserve">Please Note: </w:t>
      </w:r>
      <w:r>
        <w:t xml:space="preserve">In relation to Artefact 2 please go to </w:t>
      </w:r>
      <w:r w:rsidR="00F34548">
        <w:t xml:space="preserve">the groups </w:t>
      </w:r>
      <w:proofErr w:type="spellStart"/>
      <w:r>
        <w:t>Github</w:t>
      </w:r>
      <w:proofErr w:type="spellEnd"/>
      <w:r>
        <w:t xml:space="preserve"> to see all other </w:t>
      </w:r>
      <w:r w:rsidR="00F34548">
        <w:t>HTML Webpages</w:t>
      </w:r>
      <w:r>
        <w:t xml:space="preserve"> and the finished </w:t>
      </w:r>
      <w:r w:rsidR="00F34548">
        <w:t xml:space="preserve">whole </w:t>
      </w:r>
      <w:r>
        <w:t>CSS document.</w:t>
      </w:r>
      <w:r w:rsidR="00F90119">
        <w:t xml:space="preserve"> (</w:t>
      </w:r>
      <w:proofErr w:type="spellStart"/>
      <w:r w:rsidR="00F90119">
        <w:t>Github</w:t>
      </w:r>
      <w:proofErr w:type="spellEnd"/>
      <w:r w:rsidR="00F90119">
        <w:t>/IFB299/Document/Webpages)</w:t>
      </w:r>
    </w:p>
    <w:p w14:paraId="0DB07B5C" w14:textId="688DDDFE" w:rsidR="00A35125" w:rsidRDefault="00675ECA" w:rsidP="00220513">
      <w:pPr>
        <w:pStyle w:val="Heading1"/>
      </w:pPr>
      <w:bookmarkStart w:id="3" w:name="_Toc528353655"/>
      <w:r w:rsidRPr="008374C2">
        <w:rPr>
          <w:b/>
        </w:rPr>
        <w:t>Artefact 3</w:t>
      </w:r>
      <w:r>
        <w:t>: Creating queries for search functionality for Customer and Vehicle Pages</w:t>
      </w:r>
      <w:bookmarkEnd w:id="3"/>
    </w:p>
    <w:p w14:paraId="478808E7" w14:textId="4D2A8677" w:rsidR="001A1261" w:rsidRPr="00DD22C9" w:rsidRDefault="00FA2EE8" w:rsidP="006E674B">
      <w:pPr>
        <w:rPr>
          <w:color w:val="000000" w:themeColor="text1"/>
        </w:rPr>
      </w:pPr>
      <w:r w:rsidRPr="00DD22C9">
        <w:rPr>
          <w:color w:val="000000" w:themeColor="text1"/>
        </w:rPr>
        <w:t>Queries are very important in the project, as they help the HTML page to have actual functionality.</w:t>
      </w:r>
      <w:r w:rsidR="00436009" w:rsidRPr="00DD22C9">
        <w:rPr>
          <w:color w:val="000000" w:themeColor="text1"/>
        </w:rPr>
        <w:t xml:space="preserve"> In this case I worked on the specific query of the search </w:t>
      </w:r>
      <w:r w:rsidR="00220513" w:rsidRPr="00DD22C9">
        <w:rPr>
          <w:color w:val="000000" w:themeColor="text1"/>
        </w:rPr>
        <w:t>functionality</w:t>
      </w:r>
      <w:r w:rsidR="00436009" w:rsidRPr="00DD22C9">
        <w:rPr>
          <w:color w:val="000000" w:themeColor="text1"/>
        </w:rPr>
        <w:t xml:space="preserve"> </w:t>
      </w:r>
      <w:r w:rsidR="00184324" w:rsidRPr="00DD22C9">
        <w:rPr>
          <w:color w:val="000000" w:themeColor="text1"/>
        </w:rPr>
        <w:t>in</w:t>
      </w:r>
      <w:r w:rsidR="00436009" w:rsidRPr="00DD22C9">
        <w:rPr>
          <w:color w:val="000000" w:themeColor="text1"/>
        </w:rPr>
        <w:t xml:space="preserve"> the </w:t>
      </w:r>
      <w:r w:rsidR="004B3113" w:rsidRPr="00DD22C9">
        <w:rPr>
          <w:color w:val="000000" w:themeColor="text1"/>
        </w:rPr>
        <w:t xml:space="preserve">employee homepage in relation to </w:t>
      </w:r>
      <w:r w:rsidR="00436009" w:rsidRPr="00DD22C9">
        <w:rPr>
          <w:color w:val="000000" w:themeColor="text1"/>
        </w:rPr>
        <w:t>vehicle</w:t>
      </w:r>
      <w:r w:rsidR="004B3113" w:rsidRPr="00DD22C9">
        <w:rPr>
          <w:color w:val="000000" w:themeColor="text1"/>
        </w:rPr>
        <w:t>s. However, a key note in this is that I did the first iteration of the query, due to my laptop having some technical issues preventing me from being able to access the database</w:t>
      </w:r>
      <w:r w:rsidR="009067AF" w:rsidRPr="00DD22C9">
        <w:rPr>
          <w:color w:val="000000" w:themeColor="text1"/>
        </w:rPr>
        <w:t xml:space="preserve"> and therefore </w:t>
      </w:r>
      <w:r w:rsidR="00340C7E" w:rsidRPr="00DD22C9">
        <w:rPr>
          <w:color w:val="000000" w:themeColor="text1"/>
        </w:rPr>
        <w:t>not</w:t>
      </w:r>
      <w:r w:rsidR="009067AF" w:rsidRPr="00DD22C9">
        <w:rPr>
          <w:color w:val="000000" w:themeColor="text1"/>
        </w:rPr>
        <w:t xml:space="preserve"> allow</w:t>
      </w:r>
      <w:r w:rsidR="00340C7E" w:rsidRPr="00DD22C9">
        <w:rPr>
          <w:color w:val="000000" w:themeColor="text1"/>
        </w:rPr>
        <w:t>ing</w:t>
      </w:r>
      <w:r w:rsidR="009067AF" w:rsidRPr="00DD22C9">
        <w:rPr>
          <w:color w:val="000000" w:themeColor="text1"/>
        </w:rPr>
        <w:t xml:space="preserve"> me to check for errors/debug</w:t>
      </w:r>
      <w:r w:rsidR="006D40B4" w:rsidRPr="00DD22C9">
        <w:rPr>
          <w:color w:val="000000" w:themeColor="text1"/>
        </w:rPr>
        <w:t>.</w:t>
      </w:r>
      <w:r w:rsidR="00E265C6" w:rsidRPr="00DD22C9">
        <w:rPr>
          <w:color w:val="000000" w:themeColor="text1"/>
        </w:rPr>
        <w:t xml:space="preserve"> </w:t>
      </w:r>
      <w:r w:rsidR="00EB21A4" w:rsidRPr="00DD22C9">
        <w:rPr>
          <w:color w:val="000000" w:themeColor="text1"/>
        </w:rPr>
        <w:t>So,</w:t>
      </w:r>
      <w:r w:rsidR="00032B80" w:rsidRPr="00DD22C9">
        <w:rPr>
          <w:color w:val="000000" w:themeColor="text1"/>
        </w:rPr>
        <w:t xml:space="preserve"> one of my team members (TJ) was able to access the database through his laptop and change my code to work correctly. however, he did this for the search function of </w:t>
      </w:r>
      <w:r w:rsidR="00EB21A4" w:rsidRPr="00DD22C9">
        <w:rPr>
          <w:color w:val="000000" w:themeColor="text1"/>
        </w:rPr>
        <w:t>customers</w:t>
      </w:r>
      <w:r w:rsidR="00340C7E" w:rsidRPr="00DD22C9">
        <w:rPr>
          <w:color w:val="000000" w:themeColor="text1"/>
        </w:rPr>
        <w:t xml:space="preserve"> within the employee homepage. </w:t>
      </w:r>
      <w:proofErr w:type="gramStart"/>
      <w:r w:rsidR="00340C7E" w:rsidRPr="00DD22C9">
        <w:rPr>
          <w:color w:val="000000" w:themeColor="text1"/>
        </w:rPr>
        <w:t>So</w:t>
      </w:r>
      <w:proofErr w:type="gramEnd"/>
      <w:r w:rsidR="00340C7E" w:rsidRPr="00DD22C9">
        <w:rPr>
          <w:color w:val="000000" w:themeColor="text1"/>
        </w:rPr>
        <w:t xml:space="preserve"> when TJ was able to get the code working for his search function</w:t>
      </w:r>
      <w:r w:rsidR="00144CD2" w:rsidRPr="00DD22C9">
        <w:rPr>
          <w:color w:val="000000" w:themeColor="text1"/>
        </w:rPr>
        <w:t xml:space="preserve"> (customers),</w:t>
      </w:r>
      <w:r w:rsidR="00340C7E" w:rsidRPr="00DD22C9">
        <w:rPr>
          <w:color w:val="000000" w:themeColor="text1"/>
        </w:rPr>
        <w:t xml:space="preserve"> I was then able to </w:t>
      </w:r>
      <w:r w:rsidR="00144CD2" w:rsidRPr="00DD22C9">
        <w:rPr>
          <w:color w:val="000000" w:themeColor="text1"/>
        </w:rPr>
        <w:t>implement his code to an extent to allow for</w:t>
      </w:r>
      <w:r w:rsidR="00A405C0" w:rsidRPr="00DD22C9">
        <w:rPr>
          <w:color w:val="000000" w:themeColor="text1"/>
        </w:rPr>
        <w:t xml:space="preserve"> vehicle</w:t>
      </w:r>
      <w:r w:rsidR="00144CD2" w:rsidRPr="00DD22C9">
        <w:rPr>
          <w:color w:val="000000" w:themeColor="text1"/>
        </w:rPr>
        <w:t xml:space="preserve"> search</w:t>
      </w:r>
      <w:r w:rsidR="00A405C0" w:rsidRPr="00DD22C9">
        <w:rPr>
          <w:color w:val="000000" w:themeColor="text1"/>
        </w:rPr>
        <w:t>.</w:t>
      </w:r>
    </w:p>
    <w:p w14:paraId="7375726C" w14:textId="77777777" w:rsidR="003D4F2A" w:rsidRPr="00DD22C9" w:rsidRDefault="003D4F2A" w:rsidP="006E674B">
      <w:pPr>
        <w:rPr>
          <w:color w:val="000000" w:themeColor="text1"/>
        </w:rPr>
      </w:pPr>
    </w:p>
    <w:p w14:paraId="7B774B81" w14:textId="6ABAF414" w:rsidR="00FD7895" w:rsidRPr="00DD22C9" w:rsidRDefault="005B5F42" w:rsidP="006E674B">
      <w:pPr>
        <w:rPr>
          <w:color w:val="000000" w:themeColor="text1"/>
        </w:rPr>
      </w:pPr>
      <w:r w:rsidRPr="00DD22C9">
        <w:rPr>
          <w:color w:val="000000" w:themeColor="text1"/>
        </w:rPr>
        <w:t xml:space="preserve">Queries are very important for this project as the client and </w:t>
      </w:r>
      <w:r w:rsidR="00CD381A" w:rsidRPr="00DD22C9">
        <w:rPr>
          <w:color w:val="000000" w:themeColor="text1"/>
        </w:rPr>
        <w:t>their</w:t>
      </w:r>
      <w:r w:rsidRPr="00DD22C9">
        <w:rPr>
          <w:color w:val="000000" w:themeColor="text1"/>
        </w:rPr>
        <w:t xml:space="preserve"> employees will use</w:t>
      </w:r>
      <w:r w:rsidR="001A1261" w:rsidRPr="00DD22C9">
        <w:rPr>
          <w:color w:val="000000" w:themeColor="text1"/>
        </w:rPr>
        <w:t xml:space="preserve"> the overall product daily. So, the inclusion of queries allows for a more functional website, that allows ease of searching the database for </w:t>
      </w:r>
      <w:r w:rsidR="003D4F2A" w:rsidRPr="00DD22C9">
        <w:rPr>
          <w:color w:val="000000" w:themeColor="text1"/>
        </w:rPr>
        <w:t xml:space="preserve">certain </w:t>
      </w:r>
      <w:r w:rsidR="001A1261" w:rsidRPr="00DD22C9">
        <w:rPr>
          <w:color w:val="000000" w:themeColor="text1"/>
        </w:rPr>
        <w:t xml:space="preserve">data. </w:t>
      </w:r>
      <w:r w:rsidRPr="00DD22C9">
        <w:rPr>
          <w:color w:val="000000" w:themeColor="text1"/>
        </w:rPr>
        <w:t xml:space="preserve">I believe this was a significant contribution to the project as without this query employees of CRC would be </w:t>
      </w:r>
      <w:r w:rsidR="001A1261" w:rsidRPr="00DD22C9">
        <w:rPr>
          <w:color w:val="000000" w:themeColor="text1"/>
        </w:rPr>
        <w:t>unable search for vehicles in their database, unless they went through the actual database</w:t>
      </w:r>
      <w:r w:rsidR="002241EA" w:rsidRPr="00DD22C9">
        <w:rPr>
          <w:color w:val="000000" w:themeColor="text1"/>
        </w:rPr>
        <w:t xml:space="preserve"> and went through every line of code</w:t>
      </w:r>
      <w:r w:rsidR="001A1261" w:rsidRPr="00DD22C9">
        <w:rPr>
          <w:color w:val="000000" w:themeColor="text1"/>
        </w:rPr>
        <w:t xml:space="preserve">. Which would be a significantly more complicated for employees to </w:t>
      </w:r>
      <w:proofErr w:type="gramStart"/>
      <w:r w:rsidR="001A1261" w:rsidRPr="00DD22C9">
        <w:rPr>
          <w:color w:val="000000" w:themeColor="text1"/>
        </w:rPr>
        <w:t xml:space="preserve">access </w:t>
      </w:r>
      <w:r w:rsidR="00E31ACB" w:rsidRPr="00DD22C9">
        <w:rPr>
          <w:color w:val="000000" w:themeColor="text1"/>
        </w:rPr>
        <w:t xml:space="preserve"> especially</w:t>
      </w:r>
      <w:proofErr w:type="gramEnd"/>
      <w:r w:rsidR="00E31ACB" w:rsidRPr="00DD22C9">
        <w:rPr>
          <w:color w:val="000000" w:themeColor="text1"/>
        </w:rPr>
        <w:t xml:space="preserve"> since the </w:t>
      </w:r>
      <w:r w:rsidR="00C05C11" w:rsidRPr="00DD22C9">
        <w:rPr>
          <w:color w:val="000000" w:themeColor="text1"/>
        </w:rPr>
        <w:t>database</w:t>
      </w:r>
      <w:r w:rsidR="00E31ACB" w:rsidRPr="00DD22C9">
        <w:rPr>
          <w:color w:val="000000" w:themeColor="text1"/>
        </w:rPr>
        <w:t xml:space="preserve"> could contain </w:t>
      </w:r>
      <w:r w:rsidR="001A1261" w:rsidRPr="00DD22C9">
        <w:rPr>
          <w:color w:val="000000" w:themeColor="text1"/>
        </w:rPr>
        <w:t>sensitive</w:t>
      </w:r>
      <w:r w:rsidR="00EE4AAF" w:rsidRPr="00DD22C9">
        <w:rPr>
          <w:color w:val="000000" w:themeColor="text1"/>
        </w:rPr>
        <w:t>/confidential</w:t>
      </w:r>
      <w:r w:rsidR="001A1261" w:rsidRPr="00DD22C9">
        <w:rPr>
          <w:color w:val="000000" w:themeColor="text1"/>
        </w:rPr>
        <w:t xml:space="preserve"> data.</w:t>
      </w:r>
    </w:p>
    <w:p w14:paraId="6AFE3B20" w14:textId="75EA9A40" w:rsidR="00CD381A" w:rsidRDefault="00CD381A" w:rsidP="006E674B">
      <w:pPr>
        <w:rPr>
          <w:color w:val="FF0000"/>
        </w:rPr>
      </w:pPr>
    </w:p>
    <w:p w14:paraId="015F8A89" w14:textId="442C7C57" w:rsidR="009860C3" w:rsidRDefault="009860C3" w:rsidP="006E674B">
      <w:pPr>
        <w:rPr>
          <w:color w:val="FF0000"/>
        </w:rPr>
      </w:pPr>
      <w:r>
        <w:rPr>
          <w:noProof/>
        </w:rPr>
        <w:drawing>
          <wp:anchor distT="0" distB="0" distL="114300" distR="114300" simplePos="0" relativeHeight="251677696" behindDoc="1" locked="0" layoutInCell="1" allowOverlap="1" wp14:anchorId="04F3B274" wp14:editId="155E204F">
            <wp:simplePos x="0" y="0"/>
            <wp:positionH relativeFrom="margin">
              <wp:posOffset>91440</wp:posOffset>
            </wp:positionH>
            <wp:positionV relativeFrom="paragraph">
              <wp:posOffset>80645</wp:posOffset>
            </wp:positionV>
            <wp:extent cx="4914900" cy="2533015"/>
            <wp:effectExtent l="0" t="0" r="0" b="635"/>
            <wp:wrapTight wrapText="bothSides">
              <wp:wrapPolygon edited="0">
                <wp:start x="0" y="0"/>
                <wp:lineTo x="0" y="21443"/>
                <wp:lineTo x="21516" y="21443"/>
                <wp:lineTo x="215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4900" cy="2533015"/>
                    </a:xfrm>
                    <a:prstGeom prst="rect">
                      <a:avLst/>
                    </a:prstGeom>
                  </pic:spPr>
                </pic:pic>
              </a:graphicData>
            </a:graphic>
            <wp14:sizeRelH relativeFrom="page">
              <wp14:pctWidth>0</wp14:pctWidth>
            </wp14:sizeRelH>
            <wp14:sizeRelV relativeFrom="page">
              <wp14:pctHeight>0</wp14:pctHeight>
            </wp14:sizeRelV>
          </wp:anchor>
        </w:drawing>
      </w:r>
    </w:p>
    <w:p w14:paraId="4A697111" w14:textId="3F5CB45D" w:rsidR="009860C3" w:rsidRPr="004A7426" w:rsidRDefault="009860C3" w:rsidP="006E674B">
      <w:pPr>
        <w:rPr>
          <w:color w:val="FF0000"/>
        </w:rPr>
      </w:pPr>
    </w:p>
    <w:p w14:paraId="2453AA04" w14:textId="085614CD" w:rsidR="003A14CD" w:rsidRDefault="003A14CD" w:rsidP="003A14CD">
      <w:pPr>
        <w:spacing w:after="0"/>
        <w:rPr>
          <w:rFonts w:asciiTheme="majorBidi" w:hAnsiTheme="majorBidi" w:cstheme="majorBidi"/>
          <w:color w:val="FF0000"/>
          <w:sz w:val="24"/>
          <w:szCs w:val="24"/>
        </w:rPr>
      </w:pPr>
    </w:p>
    <w:p w14:paraId="6968A349" w14:textId="2D488BBA" w:rsidR="009860C3" w:rsidRDefault="009860C3" w:rsidP="003A14CD">
      <w:pPr>
        <w:spacing w:after="0"/>
        <w:rPr>
          <w:rFonts w:asciiTheme="majorBidi" w:hAnsiTheme="majorBidi" w:cstheme="majorBidi"/>
          <w:color w:val="FF0000"/>
          <w:sz w:val="24"/>
          <w:szCs w:val="24"/>
        </w:rPr>
      </w:pPr>
    </w:p>
    <w:p w14:paraId="532521C8" w14:textId="528DCCDF" w:rsidR="009860C3" w:rsidRDefault="009860C3" w:rsidP="003A14CD">
      <w:pPr>
        <w:spacing w:after="0"/>
        <w:rPr>
          <w:rFonts w:asciiTheme="majorBidi" w:hAnsiTheme="majorBidi" w:cstheme="majorBidi"/>
          <w:color w:val="FF0000"/>
          <w:sz w:val="24"/>
          <w:szCs w:val="24"/>
        </w:rPr>
      </w:pPr>
    </w:p>
    <w:p w14:paraId="24F97156" w14:textId="107DC06B" w:rsidR="009860C3" w:rsidRDefault="009860C3" w:rsidP="003A14CD">
      <w:pPr>
        <w:spacing w:after="0"/>
        <w:rPr>
          <w:rFonts w:asciiTheme="majorBidi" w:hAnsiTheme="majorBidi" w:cstheme="majorBidi"/>
          <w:color w:val="FF0000"/>
          <w:sz w:val="24"/>
          <w:szCs w:val="24"/>
        </w:rPr>
      </w:pPr>
    </w:p>
    <w:p w14:paraId="434B89FC" w14:textId="43F95C77" w:rsidR="009860C3" w:rsidRDefault="009860C3" w:rsidP="003A14CD">
      <w:pPr>
        <w:spacing w:after="0"/>
        <w:rPr>
          <w:rFonts w:asciiTheme="majorBidi" w:hAnsiTheme="majorBidi" w:cstheme="majorBidi"/>
          <w:color w:val="FF0000"/>
          <w:sz w:val="24"/>
          <w:szCs w:val="24"/>
        </w:rPr>
      </w:pPr>
    </w:p>
    <w:p w14:paraId="505D2BDA" w14:textId="2168363E" w:rsidR="009860C3" w:rsidRDefault="009860C3" w:rsidP="003A14CD">
      <w:pPr>
        <w:spacing w:after="0"/>
        <w:rPr>
          <w:rFonts w:asciiTheme="majorBidi" w:hAnsiTheme="majorBidi" w:cstheme="majorBidi"/>
          <w:color w:val="FF0000"/>
          <w:sz w:val="24"/>
          <w:szCs w:val="24"/>
        </w:rPr>
      </w:pPr>
    </w:p>
    <w:p w14:paraId="35F5BF84" w14:textId="2FC1005F" w:rsidR="009860C3" w:rsidRDefault="009860C3" w:rsidP="003A14CD">
      <w:pPr>
        <w:spacing w:after="0"/>
        <w:rPr>
          <w:rFonts w:asciiTheme="majorBidi" w:hAnsiTheme="majorBidi" w:cstheme="majorBidi"/>
          <w:color w:val="FF0000"/>
          <w:sz w:val="24"/>
          <w:szCs w:val="24"/>
        </w:rPr>
      </w:pPr>
    </w:p>
    <w:p w14:paraId="1A38190D" w14:textId="7525C7B5" w:rsidR="009860C3" w:rsidRDefault="009860C3" w:rsidP="003A14CD">
      <w:pPr>
        <w:spacing w:after="0"/>
        <w:rPr>
          <w:rFonts w:asciiTheme="majorBidi" w:hAnsiTheme="majorBidi" w:cstheme="majorBidi"/>
          <w:color w:val="FF0000"/>
          <w:sz w:val="24"/>
          <w:szCs w:val="24"/>
        </w:rPr>
      </w:pPr>
    </w:p>
    <w:p w14:paraId="456B6F9A" w14:textId="45A542BC" w:rsidR="009860C3" w:rsidRDefault="009860C3" w:rsidP="003A14CD">
      <w:pPr>
        <w:spacing w:after="0"/>
        <w:rPr>
          <w:rFonts w:asciiTheme="majorBidi" w:hAnsiTheme="majorBidi" w:cstheme="majorBidi"/>
          <w:color w:val="FF0000"/>
          <w:sz w:val="24"/>
          <w:szCs w:val="24"/>
        </w:rPr>
      </w:pPr>
    </w:p>
    <w:p w14:paraId="6FFDED54" w14:textId="79AAEF71" w:rsidR="009860C3" w:rsidRDefault="009860C3" w:rsidP="003A14CD">
      <w:pPr>
        <w:spacing w:after="0"/>
        <w:rPr>
          <w:rFonts w:asciiTheme="majorBidi" w:hAnsiTheme="majorBidi" w:cstheme="majorBidi"/>
          <w:color w:val="FF0000"/>
          <w:sz w:val="24"/>
          <w:szCs w:val="24"/>
        </w:rPr>
      </w:pPr>
    </w:p>
    <w:p w14:paraId="2DB0BA16" w14:textId="276C03DE" w:rsidR="009860C3" w:rsidRDefault="009860C3" w:rsidP="003A14CD">
      <w:pPr>
        <w:spacing w:after="0"/>
        <w:rPr>
          <w:rFonts w:asciiTheme="majorBidi" w:hAnsiTheme="majorBidi" w:cstheme="majorBidi"/>
          <w:b/>
          <w:color w:val="000000" w:themeColor="text1"/>
          <w:sz w:val="24"/>
          <w:szCs w:val="24"/>
        </w:rPr>
      </w:pPr>
      <w:r>
        <w:rPr>
          <w:rFonts w:asciiTheme="majorBidi" w:hAnsiTheme="majorBidi" w:cstheme="majorBidi"/>
          <w:b/>
          <w:color w:val="000000" w:themeColor="text1"/>
          <w:sz w:val="24"/>
          <w:szCs w:val="24"/>
        </w:rPr>
        <w:t>Figure 1: 1</w:t>
      </w:r>
      <w:r w:rsidRPr="009860C3">
        <w:rPr>
          <w:rFonts w:asciiTheme="majorBidi" w:hAnsiTheme="majorBidi" w:cstheme="majorBidi"/>
          <w:b/>
          <w:color w:val="000000" w:themeColor="text1"/>
          <w:sz w:val="24"/>
          <w:szCs w:val="24"/>
          <w:vertAlign w:val="superscript"/>
        </w:rPr>
        <w:t>st</w:t>
      </w:r>
      <w:r>
        <w:rPr>
          <w:rFonts w:asciiTheme="majorBidi" w:hAnsiTheme="majorBidi" w:cstheme="majorBidi"/>
          <w:b/>
          <w:color w:val="000000" w:themeColor="text1"/>
          <w:sz w:val="24"/>
          <w:szCs w:val="24"/>
        </w:rPr>
        <w:t xml:space="preserve"> Iteration of Search functionality Code. </w:t>
      </w:r>
    </w:p>
    <w:p w14:paraId="75DD2D8B" w14:textId="779989CF" w:rsidR="009860C3" w:rsidRDefault="009860C3" w:rsidP="003A14CD">
      <w:pPr>
        <w:spacing w:after="0"/>
        <w:rPr>
          <w:rFonts w:asciiTheme="majorBidi" w:hAnsiTheme="majorBidi" w:cstheme="majorBidi"/>
          <w:b/>
          <w:i/>
          <w:color w:val="000000" w:themeColor="text1"/>
          <w:sz w:val="24"/>
          <w:szCs w:val="24"/>
        </w:rPr>
      </w:pPr>
    </w:p>
    <w:p w14:paraId="5848B977" w14:textId="1E91DB6A" w:rsidR="009860C3" w:rsidRPr="009860C3" w:rsidRDefault="009860C3" w:rsidP="003A14CD">
      <w:pPr>
        <w:spacing w:after="0"/>
        <w:rPr>
          <w:rFonts w:asciiTheme="majorBidi" w:hAnsiTheme="majorBidi" w:cstheme="majorBidi"/>
          <w:color w:val="000000" w:themeColor="text1"/>
          <w:sz w:val="24"/>
          <w:szCs w:val="24"/>
        </w:rPr>
      </w:pPr>
      <w:r>
        <w:rPr>
          <w:rFonts w:asciiTheme="majorBidi" w:hAnsiTheme="majorBidi" w:cstheme="majorBidi"/>
          <w:b/>
          <w:i/>
          <w:color w:val="000000" w:themeColor="text1"/>
          <w:sz w:val="24"/>
          <w:szCs w:val="24"/>
        </w:rPr>
        <w:t>Please Note:</w:t>
      </w:r>
      <w:r>
        <w:rPr>
          <w:rFonts w:asciiTheme="majorBidi" w:hAnsiTheme="majorBidi" w:cstheme="majorBidi"/>
          <w:i/>
          <w:color w:val="000000" w:themeColor="text1"/>
          <w:sz w:val="24"/>
          <w:szCs w:val="24"/>
        </w:rPr>
        <w:t xml:space="preserve"> </w:t>
      </w:r>
      <w:r>
        <w:rPr>
          <w:rFonts w:asciiTheme="majorBidi" w:hAnsiTheme="majorBidi" w:cstheme="majorBidi"/>
          <w:color w:val="000000" w:themeColor="text1"/>
          <w:sz w:val="24"/>
          <w:szCs w:val="24"/>
        </w:rPr>
        <w:t>This 1</w:t>
      </w:r>
      <w:r w:rsidRPr="009860C3">
        <w:rPr>
          <w:rFonts w:asciiTheme="majorBidi" w:hAnsiTheme="majorBidi" w:cstheme="majorBidi"/>
          <w:color w:val="000000" w:themeColor="text1"/>
          <w:sz w:val="24"/>
          <w:szCs w:val="24"/>
          <w:vertAlign w:val="superscript"/>
        </w:rPr>
        <w:t>st</w:t>
      </w:r>
      <w:r>
        <w:rPr>
          <w:rFonts w:asciiTheme="majorBidi" w:hAnsiTheme="majorBidi" w:cstheme="majorBidi"/>
          <w:color w:val="000000" w:themeColor="text1"/>
          <w:sz w:val="24"/>
          <w:szCs w:val="24"/>
        </w:rPr>
        <w:t xml:space="preserve"> iteration of the search functionality code is not included on the </w:t>
      </w:r>
      <w:proofErr w:type="spellStart"/>
      <w:r>
        <w:rPr>
          <w:rFonts w:asciiTheme="majorBidi" w:hAnsiTheme="majorBidi" w:cstheme="majorBidi"/>
          <w:color w:val="000000" w:themeColor="text1"/>
          <w:sz w:val="24"/>
          <w:szCs w:val="24"/>
        </w:rPr>
        <w:t>Github</w:t>
      </w:r>
      <w:proofErr w:type="spellEnd"/>
      <w:r>
        <w:rPr>
          <w:rFonts w:asciiTheme="majorBidi" w:hAnsiTheme="majorBidi" w:cstheme="majorBidi"/>
          <w:color w:val="000000" w:themeColor="text1"/>
          <w:sz w:val="24"/>
          <w:szCs w:val="24"/>
        </w:rPr>
        <w:t xml:space="preserve"> due to </w:t>
      </w:r>
      <w:r w:rsidR="00610557">
        <w:rPr>
          <w:rFonts w:asciiTheme="majorBidi" w:hAnsiTheme="majorBidi" w:cstheme="majorBidi"/>
          <w:color w:val="000000" w:themeColor="text1"/>
          <w:sz w:val="24"/>
          <w:szCs w:val="24"/>
        </w:rPr>
        <w:t>TJ implementing my code, then updating it to where it is now.</w:t>
      </w:r>
    </w:p>
    <w:p w14:paraId="614DD3DB" w14:textId="15FE2361" w:rsidR="003A14CD" w:rsidRPr="004A7426" w:rsidRDefault="009860C3" w:rsidP="006E674B">
      <w:pPr>
        <w:rPr>
          <w:color w:val="FF0000"/>
        </w:rPr>
      </w:pPr>
      <w:r>
        <w:rPr>
          <w:noProof/>
        </w:rPr>
        <w:drawing>
          <wp:anchor distT="0" distB="0" distL="114300" distR="114300" simplePos="0" relativeHeight="251676672" behindDoc="1" locked="0" layoutInCell="1" allowOverlap="1" wp14:anchorId="6F73565F" wp14:editId="7608EA25">
            <wp:simplePos x="0" y="0"/>
            <wp:positionH relativeFrom="margin">
              <wp:posOffset>-95250</wp:posOffset>
            </wp:positionH>
            <wp:positionV relativeFrom="paragraph">
              <wp:posOffset>45720</wp:posOffset>
            </wp:positionV>
            <wp:extent cx="5692140" cy="3319145"/>
            <wp:effectExtent l="0" t="0" r="3810" b="0"/>
            <wp:wrapTight wrapText="bothSides">
              <wp:wrapPolygon edited="0">
                <wp:start x="0" y="0"/>
                <wp:lineTo x="0" y="21447"/>
                <wp:lineTo x="21542" y="21447"/>
                <wp:lineTo x="2154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92140" cy="3319145"/>
                    </a:xfrm>
                    <a:prstGeom prst="rect">
                      <a:avLst/>
                    </a:prstGeom>
                  </pic:spPr>
                </pic:pic>
              </a:graphicData>
            </a:graphic>
            <wp14:sizeRelH relativeFrom="page">
              <wp14:pctWidth>0</wp14:pctWidth>
            </wp14:sizeRelH>
            <wp14:sizeRelV relativeFrom="page">
              <wp14:pctHeight>0</wp14:pctHeight>
            </wp14:sizeRelV>
          </wp:anchor>
        </w:drawing>
      </w:r>
    </w:p>
    <w:p w14:paraId="05849E03" w14:textId="026DA85A" w:rsidR="006E674B" w:rsidRDefault="006E674B" w:rsidP="006E674B"/>
    <w:p w14:paraId="1649E8E5" w14:textId="77777777" w:rsidR="002911C1" w:rsidRDefault="002911C1" w:rsidP="006E674B">
      <w:pPr>
        <w:rPr>
          <w:color w:val="6FA0C0" w:themeColor="text2" w:themeTint="99"/>
        </w:rPr>
      </w:pPr>
    </w:p>
    <w:p w14:paraId="1E27CD89" w14:textId="77777777" w:rsidR="002911C1" w:rsidRDefault="002911C1" w:rsidP="006E674B"/>
    <w:p w14:paraId="6BF5F358" w14:textId="77777777" w:rsidR="002911C1" w:rsidRDefault="002911C1" w:rsidP="006E674B"/>
    <w:p w14:paraId="7914C8F0" w14:textId="77777777" w:rsidR="002911C1" w:rsidRDefault="002911C1" w:rsidP="006E674B"/>
    <w:p w14:paraId="62F5A0B9" w14:textId="77777777" w:rsidR="002911C1" w:rsidRDefault="002911C1" w:rsidP="006E674B"/>
    <w:p w14:paraId="6CAC1615" w14:textId="77777777" w:rsidR="002911C1" w:rsidRDefault="002911C1" w:rsidP="006E674B"/>
    <w:p w14:paraId="1EDAD471" w14:textId="77777777" w:rsidR="002911C1" w:rsidRDefault="002911C1" w:rsidP="006E674B"/>
    <w:p w14:paraId="510E6627" w14:textId="77777777" w:rsidR="002911C1" w:rsidRDefault="002911C1" w:rsidP="006E674B"/>
    <w:p w14:paraId="1658C47B" w14:textId="7074C7F6" w:rsidR="002911C1" w:rsidRDefault="002911C1" w:rsidP="006E674B"/>
    <w:p w14:paraId="2174086F" w14:textId="02266116" w:rsidR="00D8736C" w:rsidRDefault="0084122F" w:rsidP="006E674B">
      <w:r>
        <w:rPr>
          <w:noProof/>
        </w:rPr>
        <mc:AlternateContent>
          <mc:Choice Requires="wps">
            <w:drawing>
              <wp:anchor distT="0" distB="0" distL="114300" distR="114300" simplePos="0" relativeHeight="251681792" behindDoc="0" locked="0" layoutInCell="1" allowOverlap="1" wp14:anchorId="626934DD" wp14:editId="2DC6AAB8">
                <wp:simplePos x="0" y="0"/>
                <wp:positionH relativeFrom="page">
                  <wp:posOffset>575310</wp:posOffset>
                </wp:positionH>
                <wp:positionV relativeFrom="paragraph">
                  <wp:posOffset>4071620</wp:posOffset>
                </wp:positionV>
                <wp:extent cx="5760720" cy="8572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760720" cy="857250"/>
                        </a:xfrm>
                        <a:prstGeom prst="rect">
                          <a:avLst/>
                        </a:prstGeom>
                        <a:noFill/>
                        <a:ln w="6350">
                          <a:noFill/>
                        </a:ln>
                      </wps:spPr>
                      <wps:txbx>
                        <w:txbxContent>
                          <w:p w14:paraId="3D4A3975" w14:textId="3990235F" w:rsidR="0084122F" w:rsidRDefault="0084122F" w:rsidP="0084122F">
                            <w:pPr>
                              <w:rPr>
                                <w:b/>
                              </w:rPr>
                            </w:pPr>
                            <w:r w:rsidRPr="00127C53">
                              <w:rPr>
                                <w:b/>
                              </w:rPr>
                              <w:t xml:space="preserve">Figure </w:t>
                            </w:r>
                            <w:r>
                              <w:rPr>
                                <w:b/>
                              </w:rPr>
                              <w:t>2</w:t>
                            </w:r>
                            <w:r w:rsidRPr="00127C53">
                              <w:rPr>
                                <w:b/>
                              </w:rPr>
                              <w:t xml:space="preserve">: </w:t>
                            </w:r>
                            <w:r>
                              <w:rPr>
                                <w:b/>
                              </w:rPr>
                              <w:t>Updated query for Search Functionality.</w:t>
                            </w:r>
                          </w:p>
                          <w:p w14:paraId="69A9B4C6" w14:textId="2368EAEE" w:rsidR="0084122F" w:rsidRPr="0084122F" w:rsidRDefault="0084122F" w:rsidP="0084122F">
                            <w:r>
                              <w:rPr>
                                <w:b/>
                              </w:rPr>
                              <w:t>Please Note:</w:t>
                            </w:r>
                            <w:r>
                              <w:t xml:space="preserve"> All code included above is in the group’s </w:t>
                            </w:r>
                            <w:proofErr w:type="spellStart"/>
                            <w:r>
                              <w:t>Github</w:t>
                            </w:r>
                            <w:proofErr w:type="spellEnd"/>
                            <w:r>
                              <w:t>, in the application folder.</w:t>
                            </w:r>
                            <w:r w:rsidR="00FE72BF">
                              <w:t xml:space="preserve"> (</w:t>
                            </w:r>
                            <w:proofErr w:type="spellStart"/>
                            <w:r w:rsidR="00FE72BF">
                              <w:t>Github</w:t>
                            </w:r>
                            <w:proofErr w:type="spellEnd"/>
                            <w:r w:rsidR="00FE72BF">
                              <w:t>/IFB299/Application/</w:t>
                            </w:r>
                            <w:proofErr w:type="spellStart"/>
                            <w:r w:rsidR="00FE72BF">
                              <w:t>CRCProject</w:t>
                            </w:r>
                            <w:proofErr w:type="spellEnd"/>
                            <w:r w:rsidR="00FE72BF">
                              <w:t>/</w:t>
                            </w:r>
                            <w:proofErr w:type="spellStart"/>
                            <w:r w:rsidR="00FE72BF">
                              <w:t>CRCApplication</w:t>
                            </w:r>
                            <w:proofErr w:type="spellEnd"/>
                            <w:r w:rsidR="00FE72B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934DD" id="Text Box 22" o:spid="_x0000_s1030" type="#_x0000_t202" style="position:absolute;margin-left:45.3pt;margin-top:320.6pt;width:453.6pt;height:67.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" filled="f" stroked="f" strokeweight=".5pt">
                <v:textbox>
                  <w:txbxContent>
                    <w:p w14:paraId="3D4A3975" w14:textId="3990235F" w:rsidR="0084122F" w:rsidRDefault="0084122F" w:rsidP="0084122F">
                      <w:pPr>
                        <w:rPr>
                          <w:b/>
                        </w:rPr>
                      </w:pPr>
                      <w:r w:rsidRPr="00127C53">
                        <w:rPr>
                          <w:b/>
                        </w:rPr>
                        <w:t xml:space="preserve">Figure </w:t>
                      </w:r>
                      <w:r>
                        <w:rPr>
                          <w:b/>
                        </w:rPr>
                        <w:t>2</w:t>
                      </w:r>
                      <w:r w:rsidRPr="00127C53">
                        <w:rPr>
                          <w:b/>
                        </w:rPr>
                        <w:t xml:space="preserve">: </w:t>
                      </w:r>
                      <w:r>
                        <w:rPr>
                          <w:b/>
                        </w:rPr>
                        <w:t>Updated query for Search Functionality.</w:t>
                      </w:r>
                    </w:p>
                    <w:p w14:paraId="69A9B4C6" w14:textId="2368EAEE" w:rsidR="0084122F" w:rsidRPr="0084122F" w:rsidRDefault="0084122F" w:rsidP="0084122F">
                      <w:r>
                        <w:rPr>
                          <w:b/>
                        </w:rPr>
                        <w:t>Please Note:</w:t>
                      </w:r>
                      <w:r>
                        <w:t xml:space="preserve"> All code included above is in the group’s </w:t>
                      </w:r>
                      <w:proofErr w:type="spellStart"/>
                      <w:r>
                        <w:t>Github</w:t>
                      </w:r>
                      <w:proofErr w:type="spellEnd"/>
                      <w:r>
                        <w:t>, in the application folder.</w:t>
                      </w:r>
                      <w:r w:rsidR="00FE72BF">
                        <w:t xml:space="preserve"> (</w:t>
                      </w:r>
                      <w:proofErr w:type="spellStart"/>
                      <w:r w:rsidR="00FE72BF">
                        <w:t>Github</w:t>
                      </w:r>
                      <w:proofErr w:type="spellEnd"/>
                      <w:r w:rsidR="00FE72BF">
                        <w:t>/IFB299/Application/</w:t>
                      </w:r>
                      <w:proofErr w:type="spellStart"/>
                      <w:r w:rsidR="00FE72BF">
                        <w:t>CRCProject</w:t>
                      </w:r>
                      <w:proofErr w:type="spellEnd"/>
                      <w:r w:rsidR="00FE72BF">
                        <w:t>/</w:t>
                      </w:r>
                      <w:proofErr w:type="spellStart"/>
                      <w:r w:rsidR="00FE72BF">
                        <w:t>CRCApplication</w:t>
                      </w:r>
                      <w:proofErr w:type="spellEnd"/>
                      <w:r w:rsidR="00FE72BF">
                        <w:t>)</w:t>
                      </w:r>
                    </w:p>
                  </w:txbxContent>
                </v:textbox>
                <w10:wrap anchorx="page"/>
              </v:shape>
            </w:pict>
          </mc:Fallback>
        </mc:AlternateContent>
      </w:r>
      <w:r>
        <w:rPr>
          <w:noProof/>
        </w:rPr>
        <w:drawing>
          <wp:anchor distT="0" distB="0" distL="114300" distR="114300" simplePos="0" relativeHeight="251679744" behindDoc="1" locked="0" layoutInCell="1" allowOverlap="1" wp14:anchorId="7C25C51F" wp14:editId="010AC38C">
            <wp:simplePos x="0" y="0"/>
            <wp:positionH relativeFrom="column">
              <wp:posOffset>-125730</wp:posOffset>
            </wp:positionH>
            <wp:positionV relativeFrom="paragraph">
              <wp:posOffset>3631565</wp:posOffset>
            </wp:positionV>
            <wp:extent cx="5745480" cy="333375"/>
            <wp:effectExtent l="0" t="0" r="7620" b="9525"/>
            <wp:wrapTight wrapText="bothSides">
              <wp:wrapPolygon edited="0">
                <wp:start x="0" y="0"/>
                <wp:lineTo x="0" y="20983"/>
                <wp:lineTo x="21557" y="20983"/>
                <wp:lineTo x="2155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45480" cy="333375"/>
                    </a:xfrm>
                    <a:prstGeom prst="rect">
                      <a:avLst/>
                    </a:prstGeom>
                  </pic:spPr>
                </pic:pic>
              </a:graphicData>
            </a:graphic>
            <wp14:sizeRelH relativeFrom="page">
              <wp14:pctWidth>0</wp14:pctWidth>
            </wp14:sizeRelH>
            <wp14:sizeRelV relativeFrom="page">
              <wp14:pctHeight>0</wp14:pctHeight>
            </wp14:sizeRelV>
          </wp:anchor>
        </w:drawing>
      </w:r>
      <w:r w:rsidR="00C32E9F">
        <w:rPr>
          <w:noProof/>
        </w:rPr>
        <w:drawing>
          <wp:anchor distT="0" distB="0" distL="114300" distR="114300" simplePos="0" relativeHeight="251678720" behindDoc="1" locked="0" layoutInCell="1" allowOverlap="1" wp14:anchorId="43555551" wp14:editId="21ABF2BF">
            <wp:simplePos x="0" y="0"/>
            <wp:positionH relativeFrom="column">
              <wp:posOffset>-114300</wp:posOffset>
            </wp:positionH>
            <wp:positionV relativeFrom="paragraph">
              <wp:posOffset>574040</wp:posOffset>
            </wp:positionV>
            <wp:extent cx="5745480" cy="2908935"/>
            <wp:effectExtent l="0" t="0" r="7620" b="5715"/>
            <wp:wrapTight wrapText="bothSides">
              <wp:wrapPolygon edited="0">
                <wp:start x="0" y="0"/>
                <wp:lineTo x="0" y="21501"/>
                <wp:lineTo x="21557" y="21501"/>
                <wp:lineTo x="2155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45480" cy="2908935"/>
                    </a:xfrm>
                    <a:prstGeom prst="rect">
                      <a:avLst/>
                    </a:prstGeom>
                  </pic:spPr>
                </pic:pic>
              </a:graphicData>
            </a:graphic>
            <wp14:sizeRelH relativeFrom="page">
              <wp14:pctWidth>0</wp14:pctWidth>
            </wp14:sizeRelH>
            <wp14:sizeRelV relativeFrom="page">
              <wp14:pctHeight>0</wp14:pctHeight>
            </wp14:sizeRelV>
          </wp:anchor>
        </w:drawing>
      </w:r>
      <w:r w:rsidR="00C32E9F">
        <w:rPr>
          <w:b/>
        </w:rPr>
        <w:t xml:space="preserve">Note: </w:t>
      </w:r>
      <w:proofErr w:type="gramStart"/>
      <w:r w:rsidR="003D6437">
        <w:t>In regard to</w:t>
      </w:r>
      <w:proofErr w:type="gramEnd"/>
      <w:r w:rsidR="00C32E9F">
        <w:t xml:space="preserve"> the code above, I have chosen not to display all the code (going off the right of the screen). However, all the code is included in the </w:t>
      </w:r>
      <w:proofErr w:type="spellStart"/>
      <w:r w:rsidR="00C32E9F">
        <w:t>Github</w:t>
      </w:r>
      <w:proofErr w:type="spellEnd"/>
      <w:r w:rsidR="003D6437">
        <w:t xml:space="preserve"> (</w:t>
      </w:r>
      <w:proofErr w:type="spellStart"/>
      <w:r w:rsidR="003D6437">
        <w:t>Github</w:t>
      </w:r>
      <w:proofErr w:type="spellEnd"/>
      <w:r w:rsidR="003D6437">
        <w:t>/IFB299/Application/</w:t>
      </w:r>
      <w:proofErr w:type="spellStart"/>
      <w:r w:rsidR="003D6437">
        <w:t>CRCProject</w:t>
      </w:r>
      <w:proofErr w:type="spellEnd"/>
      <w:r w:rsidR="003D6437">
        <w:t>/</w:t>
      </w:r>
      <w:proofErr w:type="spellStart"/>
      <w:r w:rsidR="003D6437">
        <w:t>CRCApplication</w:t>
      </w:r>
      <w:proofErr w:type="spellEnd"/>
      <w:r w:rsidR="003D6437">
        <w:t>)</w:t>
      </w:r>
      <w:r w:rsidR="00C32E9F">
        <w:t>.</w:t>
      </w:r>
      <w:r w:rsidR="006E674B">
        <w:br w:type="page"/>
      </w:r>
    </w:p>
    <w:p w14:paraId="5228EB82" w14:textId="5AAD5F0B" w:rsidR="00C919D9" w:rsidRDefault="00672F4F" w:rsidP="006E674B">
      <w:r>
        <w:rPr>
          <w:noProof/>
        </w:rPr>
        <w:drawing>
          <wp:inline distT="0" distB="0" distL="0" distR="0" wp14:anchorId="24A63F1D" wp14:editId="1BDAB77F">
            <wp:extent cx="6400800" cy="3881120"/>
            <wp:effectExtent l="0" t="0" r="0" b="5080"/>
            <wp:docPr id="29" name="Picture 29" descr="https://scontent.fbne5-1.fna.fbcdn.net/v/t1.15752-9/44685305_343210162912240_3955263802684997632_n.png?_nc_cat=100&amp;_nc_ht=scontent.fbne5-1.fna&amp;oh=c01c075088b8135a7a1ab9b9020b720a&amp;oe=5C54C5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ne5-1.fna.fbcdn.net/v/t1.15752-9/44685305_343210162912240_3955263802684997632_n.png?_nc_cat=100&amp;_nc_ht=scontent.fbne5-1.fna&amp;oh=c01c075088b8135a7a1ab9b9020b720a&amp;oe=5C54C5D6"/>
                    <pic:cNvPicPr>
                      <a:picLocks noChangeAspect="1" noChangeArrowheads="1"/>
                    </pic:cNvPicPr>
                  </pic:nvPicPr>
                  <pic:blipFill rotWithShape="1">
                    <a:blip r:embed="rId34">
                      <a:extLst>
                        <a:ext uri="{28A0092B-C50C-407E-A947-70E740481C1C}">
                          <a14:useLocalDpi xmlns:a14="http://schemas.microsoft.com/office/drawing/2010/main" val="0"/>
                        </a:ext>
                      </a:extLst>
                    </a:blip>
                    <a:srcRect t="8612"/>
                    <a:stretch/>
                  </pic:blipFill>
                  <pic:spPr bwMode="auto">
                    <a:xfrm>
                      <a:off x="0" y="0"/>
                      <a:ext cx="6400800" cy="3881120"/>
                    </a:xfrm>
                    <a:prstGeom prst="rect">
                      <a:avLst/>
                    </a:prstGeom>
                    <a:noFill/>
                    <a:ln>
                      <a:noFill/>
                    </a:ln>
                    <a:extLst>
                      <a:ext uri="{53640926-AAD7-44D8-BBD7-CCE9431645EC}">
                        <a14:shadowObscured xmlns:a14="http://schemas.microsoft.com/office/drawing/2010/main"/>
                      </a:ext>
                    </a:extLst>
                  </pic:spPr>
                </pic:pic>
              </a:graphicData>
            </a:graphic>
          </wp:inline>
        </w:drawing>
      </w:r>
    </w:p>
    <w:p w14:paraId="48241A5D" w14:textId="55C2F626" w:rsidR="00672F4F" w:rsidRPr="00EE656B" w:rsidRDefault="00672F4F" w:rsidP="006E674B">
      <w:r>
        <w:rPr>
          <w:b/>
        </w:rPr>
        <w:t xml:space="preserve">Figure 3: </w:t>
      </w:r>
      <w:r w:rsidR="00EE656B">
        <w:t>Output from the search query.</w:t>
      </w:r>
    </w:p>
    <w:p w14:paraId="1FF272C8" w14:textId="1FCA8534" w:rsidR="00672F4F" w:rsidRDefault="00672F4F" w:rsidP="006E674B"/>
    <w:p w14:paraId="3764DC68" w14:textId="3D7F3BB8" w:rsidR="00672F4F" w:rsidRDefault="00672F4F" w:rsidP="006E674B"/>
    <w:p w14:paraId="5522CEA5" w14:textId="42DABABD" w:rsidR="00672F4F" w:rsidRDefault="00672F4F" w:rsidP="006E674B"/>
    <w:p w14:paraId="5C3AAF5D" w14:textId="716FAB23" w:rsidR="00672F4F" w:rsidRDefault="00672F4F" w:rsidP="006E674B"/>
    <w:p w14:paraId="640564A9" w14:textId="7F734553" w:rsidR="00672F4F" w:rsidRDefault="00672F4F" w:rsidP="006E674B"/>
    <w:p w14:paraId="04378FF8" w14:textId="0A00C5B4" w:rsidR="00672F4F" w:rsidRDefault="00672F4F" w:rsidP="006E674B"/>
    <w:p w14:paraId="5AAD3459" w14:textId="37031730" w:rsidR="00672F4F" w:rsidRDefault="00672F4F" w:rsidP="006E674B"/>
    <w:p w14:paraId="0C9D4B15" w14:textId="30BE4AB2" w:rsidR="00672F4F" w:rsidRDefault="00672F4F" w:rsidP="006E674B"/>
    <w:p w14:paraId="0F44540D" w14:textId="77777777" w:rsidR="00707CEF" w:rsidRDefault="00707CEF" w:rsidP="006E674B"/>
    <w:p w14:paraId="6F49FCB7" w14:textId="0A6CD31A" w:rsidR="00672F4F" w:rsidRDefault="00672F4F" w:rsidP="006E674B"/>
    <w:p w14:paraId="0BEB4385" w14:textId="77777777" w:rsidR="00672F4F" w:rsidRDefault="00672F4F" w:rsidP="006E674B"/>
    <w:p w14:paraId="1FED2020" w14:textId="09D6B154" w:rsidR="00B16BD1" w:rsidRPr="006E674B" w:rsidRDefault="00B16BD1" w:rsidP="00B16BD1">
      <w:pPr>
        <w:pStyle w:val="Heading1"/>
      </w:pPr>
      <w:bookmarkStart w:id="4" w:name="_Toc528353656"/>
      <w:r w:rsidRPr="008374C2">
        <w:rPr>
          <w:b/>
        </w:rPr>
        <w:t>Artefact 4</w:t>
      </w:r>
      <w:r>
        <w:t xml:space="preserve">: </w:t>
      </w:r>
      <w:r w:rsidR="00EA5761">
        <w:t>Burn Down Chart</w:t>
      </w:r>
      <w:bookmarkEnd w:id="4"/>
      <w:r w:rsidR="00EA5761">
        <w:t xml:space="preserve"> </w:t>
      </w:r>
    </w:p>
    <w:p w14:paraId="2C09ACF8" w14:textId="3E1986C4" w:rsidR="003A14CD" w:rsidRDefault="003A14CD" w:rsidP="006E674B"/>
    <w:p w14:paraId="5E47E16D" w14:textId="60300438" w:rsidR="00F671F1" w:rsidRDefault="003C75F5" w:rsidP="006E674B">
      <w:r>
        <w:t xml:space="preserve">Burn down charts are very important for any project as they help the development team to show the client a guideline of the expected time it should take to complete times along with how long it </w:t>
      </w:r>
      <w:proofErr w:type="gramStart"/>
      <w:r>
        <w:t>actually takes</w:t>
      </w:r>
      <w:proofErr w:type="gramEnd"/>
      <w:r>
        <w:t xml:space="preserve">. </w:t>
      </w:r>
      <w:r w:rsidR="000D1D20">
        <w:t>This allows the development team to know if the sprint was an overall success, or if they bit</w:t>
      </w:r>
      <w:r w:rsidR="00F76582">
        <w:t xml:space="preserve"> </w:t>
      </w:r>
      <w:r w:rsidR="000D1D20">
        <w:t>off more th</w:t>
      </w:r>
      <w:r w:rsidR="0061504D">
        <w:t>a</w:t>
      </w:r>
      <w:r w:rsidR="000D1D20">
        <w:t>n they could chew. Which later down the line allows the</w:t>
      </w:r>
      <w:r w:rsidR="00F76582">
        <w:t xml:space="preserve"> developmen</w:t>
      </w:r>
      <w:r w:rsidR="0061504D">
        <w:t>t team to review their estimated velocity</w:t>
      </w:r>
      <w:r w:rsidR="00E97666">
        <w:t xml:space="preserve"> and make changes to it where needed.</w:t>
      </w:r>
    </w:p>
    <w:p w14:paraId="2D1EC8BD" w14:textId="1107BFD2" w:rsidR="008409AA" w:rsidRDefault="008409AA" w:rsidP="006E674B"/>
    <w:p w14:paraId="7156A7DD" w14:textId="5E1ACAF9" w:rsidR="008409AA" w:rsidRDefault="008409AA" w:rsidP="006E674B">
      <w:r>
        <w:t xml:space="preserve">This was significantly used in the </w:t>
      </w:r>
      <w:r w:rsidR="00E200D9">
        <w:t>project as we (the developers) updated the document each day to match the work we had/ hadn’t completed.</w:t>
      </w:r>
      <w:r w:rsidR="00046492">
        <w:t xml:space="preserve"> This then allowed </w:t>
      </w:r>
      <w:r w:rsidR="00BD49B6">
        <w:t>us to prioritize what tasks we needed to get done, and what needed to be changed in our work habits.</w:t>
      </w:r>
      <w:r w:rsidR="00AB0226">
        <w:t xml:space="preserve"> I believe this was a significant contribution to the project as</w:t>
      </w:r>
      <w:r w:rsidR="00BD49B6">
        <w:t xml:space="preserve"> </w:t>
      </w:r>
      <w:r w:rsidR="00AB0226">
        <w:t xml:space="preserve">each week </w:t>
      </w:r>
      <w:r w:rsidR="007D3A4B">
        <w:t>our client wished to review our progress (through the burndown chart) which often lead to a scrum meeting, to discuss what needed to be done and what happened.</w:t>
      </w:r>
    </w:p>
    <w:p w14:paraId="44E99B48" w14:textId="5C9BF0BE" w:rsidR="00932584" w:rsidRPr="00932584" w:rsidRDefault="00932584" w:rsidP="006E674B">
      <w:r w:rsidRPr="00932584">
        <w:rPr>
          <w:noProof/>
        </w:rPr>
        <w:drawing>
          <wp:anchor distT="0" distB="0" distL="114300" distR="114300" simplePos="0" relativeHeight="251682816" behindDoc="1" locked="0" layoutInCell="1" allowOverlap="1" wp14:anchorId="120395E7" wp14:editId="4BB9C7D9">
            <wp:simplePos x="0" y="0"/>
            <wp:positionH relativeFrom="column">
              <wp:posOffset>-232410</wp:posOffset>
            </wp:positionH>
            <wp:positionV relativeFrom="paragraph">
              <wp:posOffset>261620</wp:posOffset>
            </wp:positionV>
            <wp:extent cx="6743065" cy="2388870"/>
            <wp:effectExtent l="0" t="0" r="635" b="0"/>
            <wp:wrapTight wrapText="bothSides">
              <wp:wrapPolygon edited="0">
                <wp:start x="0" y="0"/>
                <wp:lineTo x="0" y="21359"/>
                <wp:lineTo x="21541" y="21359"/>
                <wp:lineTo x="2154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43065" cy="2388870"/>
                    </a:xfrm>
                    <a:prstGeom prst="rect">
                      <a:avLst/>
                    </a:prstGeom>
                  </pic:spPr>
                </pic:pic>
              </a:graphicData>
            </a:graphic>
            <wp14:sizeRelH relativeFrom="page">
              <wp14:pctWidth>0</wp14:pctWidth>
            </wp14:sizeRelH>
            <wp14:sizeRelV relativeFrom="page">
              <wp14:pctHeight>0</wp14:pctHeight>
            </wp14:sizeRelV>
          </wp:anchor>
        </w:drawing>
      </w:r>
    </w:p>
    <w:p w14:paraId="3C792520" w14:textId="7F876EEB" w:rsidR="00F671F1" w:rsidRDefault="00932584" w:rsidP="006E674B">
      <w:r w:rsidRPr="00932584">
        <w:rPr>
          <w:b/>
        </w:rPr>
        <w:t xml:space="preserve">Figure 1: </w:t>
      </w:r>
      <w:r w:rsidRPr="00932584">
        <w:t>Burndown Chart</w:t>
      </w:r>
    </w:p>
    <w:p w14:paraId="09B71992" w14:textId="505CB49B" w:rsidR="00932584" w:rsidRDefault="00932584" w:rsidP="006E674B"/>
    <w:p w14:paraId="0F896B7D" w14:textId="2570680D" w:rsidR="00932584" w:rsidRPr="00932584" w:rsidRDefault="00932584" w:rsidP="006E674B">
      <w:r>
        <w:rPr>
          <w:b/>
        </w:rPr>
        <w:t>Note:</w:t>
      </w:r>
      <w:r w:rsidR="00722DC3">
        <w:rPr>
          <w:b/>
        </w:rPr>
        <w:t xml:space="preserve"> </w:t>
      </w:r>
      <w:r>
        <w:t>If you wish to see the whole burndown chart please refer to the groups Git</w:t>
      </w:r>
      <w:r w:rsidR="00FC0002">
        <w:t>H</w:t>
      </w:r>
      <w:r>
        <w:t>ub.</w:t>
      </w:r>
      <w:r w:rsidR="00D532E4">
        <w:t xml:space="preserve"> </w:t>
      </w:r>
    </w:p>
    <w:p w14:paraId="289C995D" w14:textId="1AB1186F" w:rsidR="00F671F1" w:rsidRDefault="00185AAC" w:rsidP="006E674B">
      <w:pPr>
        <w:rPr>
          <w:color w:val="6FA0C0" w:themeColor="text2" w:themeTint="99"/>
        </w:rPr>
      </w:pPr>
      <w:r>
        <w:t>(</w:t>
      </w:r>
      <w:proofErr w:type="spellStart"/>
      <w:r>
        <w:t>Github</w:t>
      </w:r>
      <w:proofErr w:type="spellEnd"/>
      <w:r>
        <w:t>/IFB299/Final Release</w:t>
      </w:r>
      <w:r w:rsidR="001C7DFF">
        <w:t>/</w:t>
      </w:r>
      <w:hyperlink r:id="rId36" w:tooltip="Group 92 Burndown Chart" w:history="1">
        <w:r w:rsidR="001C7DFF" w:rsidRPr="001C7DFF">
          <w:t>Group 92 Burndown Chart</w:t>
        </w:r>
      </w:hyperlink>
      <w:r>
        <w:t>)</w:t>
      </w:r>
    </w:p>
    <w:p w14:paraId="0255413F" w14:textId="5A4301D8" w:rsidR="00F671F1" w:rsidRDefault="00F671F1" w:rsidP="006E674B">
      <w:pPr>
        <w:rPr>
          <w:color w:val="6FA0C0" w:themeColor="text2" w:themeTint="99"/>
        </w:rPr>
      </w:pPr>
    </w:p>
    <w:p w14:paraId="57AA935C" w14:textId="3F84B8DF" w:rsidR="00F671F1" w:rsidRDefault="00F671F1" w:rsidP="006E674B">
      <w:pPr>
        <w:rPr>
          <w:color w:val="6FA0C0" w:themeColor="text2" w:themeTint="99"/>
        </w:rPr>
      </w:pPr>
    </w:p>
    <w:p w14:paraId="2DF19FA2" w14:textId="3E92429F" w:rsidR="006E674B" w:rsidRDefault="00B16BD1" w:rsidP="003801F5">
      <w:pPr>
        <w:pStyle w:val="Heading1"/>
      </w:pPr>
      <w:bookmarkStart w:id="5" w:name="_Toc528353657"/>
      <w:r w:rsidRPr="008374C2">
        <w:rPr>
          <w:b/>
        </w:rPr>
        <w:t>Artefact 5</w:t>
      </w:r>
      <w:r>
        <w:t>: Testing the finalized website to make sure each feature works before showing client final product</w:t>
      </w:r>
      <w:bookmarkEnd w:id="5"/>
    </w:p>
    <w:p w14:paraId="334CC900" w14:textId="0C12A2A9" w:rsidR="00AD24EC" w:rsidRDefault="00FA135F">
      <w:pPr>
        <w:rPr>
          <w:lang w:val="en-AU"/>
        </w:rPr>
      </w:pPr>
      <w:r>
        <w:t>Testing is an important part of any project, as it allows you to determine if the overall project works, or where errors occur in the website</w:t>
      </w:r>
      <w:r w:rsidR="00D2155A">
        <w:t xml:space="preserve">, which allows for breakpoints to be added so that it can be reviewed and determined </w:t>
      </w:r>
      <w:r w:rsidR="00140F15">
        <w:t>how it should be fixed or whether that section should be scrapped and new code can take its place.</w:t>
      </w:r>
      <w:r w:rsidR="008430DB">
        <w:rPr>
          <w:lang w:val="en-AU"/>
        </w:rPr>
        <w:t xml:space="preserve"> </w:t>
      </w:r>
    </w:p>
    <w:p w14:paraId="3D5A476A" w14:textId="41F6F028" w:rsidR="00EA2893" w:rsidRPr="003801F5" w:rsidRDefault="00AD24EC">
      <w:pPr>
        <w:rPr>
          <w:lang w:val="en-AU"/>
        </w:rPr>
      </w:pPr>
      <w:r>
        <w:rPr>
          <w:lang w:val="en-AU"/>
        </w:rPr>
        <w:t xml:space="preserve">This was significantly used throughout the project as testing </w:t>
      </w:r>
      <w:r w:rsidR="00942B11">
        <w:rPr>
          <w:lang w:val="en-AU"/>
        </w:rPr>
        <w:t xml:space="preserve">was done </w:t>
      </w:r>
      <w:r>
        <w:rPr>
          <w:lang w:val="en-AU"/>
        </w:rPr>
        <w:t>to ensure that all features of the web application work</w:t>
      </w:r>
      <w:r w:rsidR="0090552F">
        <w:rPr>
          <w:lang w:val="en-AU"/>
        </w:rPr>
        <w:t>ed</w:t>
      </w:r>
      <w:r>
        <w:rPr>
          <w:lang w:val="en-AU"/>
        </w:rPr>
        <w:t>.</w:t>
      </w:r>
      <w:r w:rsidR="007E0B2B">
        <w:rPr>
          <w:lang w:val="en-AU"/>
        </w:rPr>
        <w:t xml:space="preserve"> Th</w:t>
      </w:r>
      <w:r w:rsidR="0090552F">
        <w:rPr>
          <w:lang w:val="en-AU"/>
        </w:rPr>
        <w:t>is was done when the implementation of functionality was done by various team members, however the final run through was done by the two developers (TJ and I</w:t>
      </w:r>
      <w:r w:rsidR="00B046C1">
        <w:rPr>
          <w:lang w:val="en-AU"/>
        </w:rPr>
        <w:t>).</w:t>
      </w:r>
      <w:r w:rsidR="00326DFC">
        <w:rPr>
          <w:lang w:val="en-AU"/>
        </w:rPr>
        <w:t xml:space="preserve"> I believe this is a significant contribution as</w:t>
      </w:r>
      <w:r w:rsidR="00CE18E7">
        <w:rPr>
          <w:lang w:val="en-AU"/>
        </w:rPr>
        <w:t xml:space="preserve"> ensuring the program works </w:t>
      </w:r>
      <w:r w:rsidR="00014393">
        <w:rPr>
          <w:lang w:val="en-AU"/>
        </w:rPr>
        <w:t>before presenting it as a final</w:t>
      </w:r>
      <w:r w:rsidR="00602FFE">
        <w:rPr>
          <w:lang w:val="en-AU"/>
        </w:rPr>
        <w:t xml:space="preserve"> product</w:t>
      </w:r>
      <w:r w:rsidR="00014393">
        <w:rPr>
          <w:lang w:val="en-AU"/>
        </w:rPr>
        <w:t xml:space="preserve"> to a client is very </w:t>
      </w:r>
      <w:r w:rsidR="00602FFE">
        <w:rPr>
          <w:lang w:val="en-AU"/>
        </w:rPr>
        <w:t>important.</w:t>
      </w:r>
    </w:p>
    <w:p w14:paraId="6673CE6B" w14:textId="3AB7A493" w:rsidR="00EA2893" w:rsidRPr="00942B11" w:rsidRDefault="00EA2893">
      <w:r>
        <w:t>Please note that this also involved testing the python Django automated admin section (please refer below). This section is activated by the user signing in through the sign in page, then when they do sign in if they type in /admin in the URL it will bring up this menu where we are able to see all the backend information such as the database, queries, etc.</w:t>
      </w:r>
    </w:p>
    <w:p w14:paraId="4D57FF6C" w14:textId="55497AB8" w:rsidR="00533C04" w:rsidRDefault="00533C04">
      <w:pPr>
        <w:rPr>
          <w:rFonts w:asciiTheme="majorBidi" w:hAnsiTheme="majorBidi" w:cstheme="majorBidi"/>
          <w:sz w:val="24"/>
          <w:szCs w:val="24"/>
        </w:rPr>
      </w:pPr>
    </w:p>
    <w:p w14:paraId="7EF5CFB0" w14:textId="694F5C64" w:rsidR="000312B5" w:rsidRDefault="00B2547C" w:rsidP="00B2547C">
      <w:pPr>
        <w:rPr>
          <w:b/>
        </w:rPr>
      </w:pPr>
      <w:r>
        <w:rPr>
          <w:noProof/>
        </w:rPr>
        <w:drawing>
          <wp:inline distT="0" distB="0" distL="0" distR="0" wp14:anchorId="7863FDCB" wp14:editId="3043D662">
            <wp:extent cx="6400800" cy="3903980"/>
            <wp:effectExtent l="0" t="0" r="0" b="1270"/>
            <wp:docPr id="31" name="Picture 31" descr="https://scontent.fbne5-1.fna.fbcdn.net/v/t1.15752-9/44821285_1946568315437148_4780168157996253184_n.png?_nc_cat=101&amp;_nc_ht=scontent.fbne5-1.fna&amp;oh=9f9137aa51e6d6fbe732c904cf9f03ce&amp;oe=5C424A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ne5-1.fna.fbcdn.net/v/t1.15752-9/44821285_1946568315437148_4780168157996253184_n.png?_nc_cat=101&amp;_nc_ht=scontent.fbne5-1.fna&amp;oh=9f9137aa51e6d6fbe732c904cf9f03ce&amp;oe=5C424AE8"/>
                    <pic:cNvPicPr>
                      <a:picLocks noChangeAspect="1" noChangeArrowheads="1"/>
                    </pic:cNvPicPr>
                  </pic:nvPicPr>
                  <pic:blipFill rotWithShape="1">
                    <a:blip r:embed="rId37">
                      <a:extLst>
                        <a:ext uri="{28A0092B-C50C-407E-A947-70E740481C1C}">
                          <a14:useLocalDpi xmlns:a14="http://schemas.microsoft.com/office/drawing/2010/main" val="0"/>
                        </a:ext>
                      </a:extLst>
                    </a:blip>
                    <a:srcRect t="7909"/>
                    <a:stretch/>
                  </pic:blipFill>
                  <pic:spPr bwMode="auto">
                    <a:xfrm>
                      <a:off x="0" y="0"/>
                      <a:ext cx="6400800" cy="3903980"/>
                    </a:xfrm>
                    <a:prstGeom prst="rect">
                      <a:avLst/>
                    </a:prstGeom>
                    <a:noFill/>
                    <a:ln>
                      <a:noFill/>
                    </a:ln>
                    <a:extLst>
                      <a:ext uri="{53640926-AAD7-44D8-BBD7-CCE9431645EC}">
                        <a14:shadowObscured xmlns:a14="http://schemas.microsoft.com/office/drawing/2010/main"/>
                      </a:ext>
                    </a:extLst>
                  </pic:spPr>
                </pic:pic>
              </a:graphicData>
            </a:graphic>
          </wp:inline>
        </w:drawing>
      </w:r>
    </w:p>
    <w:p w14:paraId="24984B89" w14:textId="01968D22" w:rsidR="00B2547C" w:rsidRDefault="00B2547C" w:rsidP="00B2547C">
      <w:pPr>
        <w:rPr>
          <w:b/>
        </w:rPr>
      </w:pPr>
    </w:p>
    <w:p w14:paraId="07B0F3F9" w14:textId="2A8C47CA" w:rsidR="00B2547C" w:rsidRDefault="00B2547C" w:rsidP="00B2547C">
      <w:pPr>
        <w:rPr>
          <w:b/>
        </w:rPr>
      </w:pPr>
    </w:p>
    <w:p w14:paraId="62AAD56D" w14:textId="38D8A4F0" w:rsidR="00B2547C" w:rsidRDefault="00B2547C" w:rsidP="00B2547C">
      <w:pPr>
        <w:rPr>
          <w:b/>
        </w:rPr>
      </w:pPr>
      <w:r>
        <w:rPr>
          <w:noProof/>
        </w:rPr>
        <w:drawing>
          <wp:inline distT="0" distB="0" distL="0" distR="0" wp14:anchorId="2361F498" wp14:editId="16A7A7AF">
            <wp:extent cx="6400800" cy="30213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479"/>
                    <a:stretch/>
                  </pic:blipFill>
                  <pic:spPr bwMode="auto">
                    <a:xfrm>
                      <a:off x="0" y="0"/>
                      <a:ext cx="6400800" cy="3021330"/>
                    </a:xfrm>
                    <a:prstGeom prst="rect">
                      <a:avLst/>
                    </a:prstGeom>
                    <a:ln>
                      <a:noFill/>
                    </a:ln>
                    <a:extLst>
                      <a:ext uri="{53640926-AAD7-44D8-BBD7-CCE9431645EC}">
                        <a14:shadowObscured xmlns:a14="http://schemas.microsoft.com/office/drawing/2010/main"/>
                      </a:ext>
                    </a:extLst>
                  </pic:spPr>
                </pic:pic>
              </a:graphicData>
            </a:graphic>
          </wp:inline>
        </w:drawing>
      </w:r>
    </w:p>
    <w:p w14:paraId="5A633E8F" w14:textId="2813B4DB" w:rsidR="0042574A" w:rsidRDefault="0042574A" w:rsidP="00B2547C">
      <w:pPr>
        <w:rPr>
          <w:b/>
        </w:rPr>
      </w:pPr>
      <w:r>
        <w:rPr>
          <w:noProof/>
        </w:rPr>
        <w:drawing>
          <wp:anchor distT="0" distB="0" distL="114300" distR="114300" simplePos="0" relativeHeight="251683840" behindDoc="1" locked="0" layoutInCell="1" allowOverlap="1" wp14:anchorId="57C291AD" wp14:editId="170DEC8F">
            <wp:simplePos x="0" y="0"/>
            <wp:positionH relativeFrom="margin">
              <wp:align>left</wp:align>
            </wp:positionH>
            <wp:positionV relativeFrom="paragraph">
              <wp:posOffset>60325</wp:posOffset>
            </wp:positionV>
            <wp:extent cx="5227320" cy="3460750"/>
            <wp:effectExtent l="0" t="0" r="0" b="6350"/>
            <wp:wrapTight wrapText="bothSides">
              <wp:wrapPolygon edited="0">
                <wp:start x="0" y="0"/>
                <wp:lineTo x="0" y="21521"/>
                <wp:lineTo x="21490" y="21521"/>
                <wp:lineTo x="21490" y="0"/>
                <wp:lineTo x="0" y="0"/>
              </wp:wrapPolygon>
            </wp:wrapTight>
            <wp:docPr id="33" name="Picture 33" descr="https://scontent.fbne5-1.fna.fbcdn.net/v/t1.15752-9/s2048x2048/44788968_1075892669234655_1816917439909199872_n.png?_nc_cat=107&amp;_nc_ht=scontent.fbne5-1.fna&amp;oh=df960778dea398bfc5d42269c1ae1775&amp;oe=5C890B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ne5-1.fna.fbcdn.net/v/t1.15752-9/s2048x2048/44788968_1075892669234655_1816917439909199872_n.png?_nc_cat=107&amp;_nc_ht=scontent.fbne5-1.fna&amp;oh=df960778dea398bfc5d42269c1ae1775&amp;oe=5C890BE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27320" cy="3460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80F189" w14:textId="46D30280" w:rsidR="0042574A" w:rsidRDefault="0042574A" w:rsidP="00B2547C">
      <w:pPr>
        <w:rPr>
          <w:b/>
        </w:rPr>
      </w:pPr>
    </w:p>
    <w:p w14:paraId="4CBE0066" w14:textId="0C38E9DE" w:rsidR="0042574A" w:rsidRDefault="0042574A" w:rsidP="00B2547C">
      <w:pPr>
        <w:rPr>
          <w:b/>
        </w:rPr>
      </w:pPr>
    </w:p>
    <w:p w14:paraId="7E709ACC" w14:textId="7E48CB45" w:rsidR="0042574A" w:rsidRDefault="0042574A" w:rsidP="00B2547C">
      <w:pPr>
        <w:rPr>
          <w:b/>
        </w:rPr>
      </w:pPr>
    </w:p>
    <w:p w14:paraId="49AB21BC" w14:textId="4539F2F4" w:rsidR="0042574A" w:rsidRDefault="0042574A" w:rsidP="00B2547C">
      <w:pPr>
        <w:rPr>
          <w:b/>
        </w:rPr>
      </w:pPr>
    </w:p>
    <w:p w14:paraId="5B2A4352" w14:textId="7F6581F8" w:rsidR="0042574A" w:rsidRDefault="0042574A" w:rsidP="00B2547C">
      <w:pPr>
        <w:rPr>
          <w:b/>
        </w:rPr>
      </w:pPr>
    </w:p>
    <w:p w14:paraId="7437F77C" w14:textId="221E3B92" w:rsidR="0042574A" w:rsidRDefault="0042574A" w:rsidP="00B2547C">
      <w:pPr>
        <w:rPr>
          <w:b/>
        </w:rPr>
      </w:pPr>
    </w:p>
    <w:p w14:paraId="7CE01CB0" w14:textId="3CB9852C" w:rsidR="0042574A" w:rsidRDefault="0042574A" w:rsidP="00B2547C">
      <w:pPr>
        <w:rPr>
          <w:b/>
        </w:rPr>
      </w:pPr>
    </w:p>
    <w:p w14:paraId="3436BEEE" w14:textId="3347710D" w:rsidR="0042574A" w:rsidRDefault="0042574A" w:rsidP="00B2547C">
      <w:pPr>
        <w:rPr>
          <w:b/>
        </w:rPr>
      </w:pPr>
    </w:p>
    <w:p w14:paraId="56C8C93A" w14:textId="6FDC972D" w:rsidR="0042574A" w:rsidRDefault="0042574A" w:rsidP="00B2547C">
      <w:pPr>
        <w:rPr>
          <w:b/>
        </w:rPr>
      </w:pPr>
    </w:p>
    <w:p w14:paraId="7CA082C5" w14:textId="77777777" w:rsidR="0042574A" w:rsidRDefault="0042574A" w:rsidP="00B2547C">
      <w:pPr>
        <w:rPr>
          <w:b/>
        </w:rPr>
      </w:pPr>
    </w:p>
    <w:p w14:paraId="6A3C6626" w14:textId="03BEE0AD" w:rsidR="00B2547C" w:rsidRDefault="00B2547C" w:rsidP="00B2547C">
      <w:r>
        <w:rPr>
          <w:b/>
        </w:rPr>
        <w:t xml:space="preserve">Figures 1: </w:t>
      </w:r>
      <w:r>
        <w:t>Testing overall website.</w:t>
      </w:r>
    </w:p>
    <w:p w14:paraId="0BEA94C0" w14:textId="41595055" w:rsidR="00B2547C" w:rsidRDefault="00B2547C" w:rsidP="00B2547C"/>
    <w:p w14:paraId="1A6BAAC4" w14:textId="551A6076" w:rsidR="00B2547C" w:rsidRPr="00B2547C" w:rsidRDefault="00B2547C" w:rsidP="00B2547C">
      <w:r>
        <w:rPr>
          <w:b/>
        </w:rPr>
        <w:t>Please Note:</w:t>
      </w:r>
      <w:r>
        <w:t xml:space="preserve"> This artefact will not be included in the </w:t>
      </w:r>
      <w:proofErr w:type="spellStart"/>
      <w:r>
        <w:t>Github</w:t>
      </w:r>
      <w:proofErr w:type="spellEnd"/>
      <w:r>
        <w:t xml:space="preserve"> as there is no real way to show testing.</w:t>
      </w:r>
    </w:p>
    <w:sectPr w:rsidR="00B2547C" w:rsidRPr="00B2547C">
      <w:headerReference w:type="default" r:id="rId40"/>
      <w:footerReference w:type="even" r:id="rId41"/>
      <w:footerReference w:type="default" r:id="rId42"/>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CAEF3C" w14:textId="77777777" w:rsidR="007F2669" w:rsidRDefault="007F2669">
      <w:pPr>
        <w:spacing w:after="0" w:line="240" w:lineRule="auto"/>
      </w:pPr>
      <w:r>
        <w:separator/>
      </w:r>
    </w:p>
  </w:endnote>
  <w:endnote w:type="continuationSeparator" w:id="0">
    <w:p w14:paraId="00291384" w14:textId="77777777" w:rsidR="007F2669" w:rsidRDefault="007F2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D1AF4" w14:textId="77777777" w:rsidR="00172D10" w:rsidRDefault="00172D10">
    <w:pPr>
      <w:jc w:val="right"/>
    </w:pPr>
  </w:p>
  <w:p w14:paraId="7D2FD941"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CED7" w:themeColor="accent3"/>
      </w:rPr>
      <w:sym w:font="Wingdings 2" w:char="F097"/>
    </w:r>
  </w:p>
  <w:p w14:paraId="2FAE91EB"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1CADE4" w:themeColor="accent1"/>
      </w:rPr>
      <w:id w:val="-405526225"/>
      <w:docPartObj>
        <w:docPartGallery w:val="Page Numbers (Bottom of Page)"/>
        <w:docPartUnique/>
      </w:docPartObj>
    </w:sdtPr>
    <w:sdtEndPr>
      <w:rPr>
        <w:noProof/>
      </w:rPr>
    </w:sdtEndPr>
    <w:sdtContent>
      <w:p w14:paraId="1BEF0928" w14:textId="77777777" w:rsidR="005D120C" w:rsidRPr="005D120C" w:rsidRDefault="005D120C">
        <w:pPr>
          <w:pStyle w:val="Footer"/>
          <w:jc w:val="center"/>
          <w:rPr>
            <w:color w:val="1CADE4" w:themeColor="accent1"/>
          </w:rPr>
        </w:pPr>
        <w:r w:rsidRPr="005D120C">
          <w:rPr>
            <w:color w:val="1CADE4" w:themeColor="accent1"/>
          </w:rPr>
          <w:fldChar w:fldCharType="begin"/>
        </w:r>
        <w:r w:rsidRPr="005D120C">
          <w:rPr>
            <w:color w:val="1CADE4" w:themeColor="accent1"/>
          </w:rPr>
          <w:instrText xml:space="preserve"> PAGE   \* MERGEFORMAT </w:instrText>
        </w:r>
        <w:r w:rsidRPr="005D120C">
          <w:rPr>
            <w:color w:val="1CADE4" w:themeColor="accent1"/>
          </w:rPr>
          <w:fldChar w:fldCharType="separate"/>
        </w:r>
        <w:r w:rsidR="00FD2FA9">
          <w:rPr>
            <w:noProof/>
            <w:color w:val="1CADE4" w:themeColor="accent1"/>
          </w:rPr>
          <w:t>1</w:t>
        </w:r>
        <w:r w:rsidRPr="005D120C">
          <w:rPr>
            <w:noProof/>
            <w:color w:val="1CADE4" w:themeColor="accent1"/>
          </w:rPr>
          <w:fldChar w:fldCharType="end"/>
        </w:r>
      </w:p>
    </w:sdtContent>
  </w:sdt>
  <w:p w14:paraId="3C3F0924" w14:textId="77777777" w:rsidR="00172D10" w:rsidRDefault="00172D10" w:rsidP="005D12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FD73A" w14:textId="77777777" w:rsidR="007F2669" w:rsidRDefault="007F2669">
      <w:pPr>
        <w:spacing w:after="0" w:line="240" w:lineRule="auto"/>
      </w:pPr>
      <w:r>
        <w:separator/>
      </w:r>
    </w:p>
  </w:footnote>
  <w:footnote w:type="continuationSeparator" w:id="0">
    <w:p w14:paraId="5DC06190" w14:textId="77777777" w:rsidR="007F2669" w:rsidRDefault="007F26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1CADE4" w:themeColor="accent1"/>
      </w:rPr>
      <w:alias w:val="Title"/>
      <w:id w:val="-1396499233"/>
      <w:dataBinding w:prefixMappings="xmlns:ns0='http://schemas.openxmlformats.org/package/2006/metadata/core-properties' xmlns:ns1='http://purl.org/dc/elements/1.1/'" w:xpath="/ns0:coreProperties[1]/ns1:title[1]" w:storeItemID="{6C3C8BC8-F283-45AE-878A-BAB7291924A1}"/>
      <w:text/>
    </w:sdtPr>
    <w:sdtEndPr/>
    <w:sdtContent>
      <w:p w14:paraId="3E61634E" w14:textId="33E959C9" w:rsidR="00172D10" w:rsidRDefault="006E674B">
        <w:pPr>
          <w:spacing w:after="0"/>
          <w:jc w:val="center"/>
          <w:rPr>
            <w:color w:val="DFE3E5" w:themeColor="background2"/>
          </w:rPr>
        </w:pPr>
        <w:r>
          <w:rPr>
            <w:color w:val="1CADE4" w:themeColor="accent1"/>
          </w:rPr>
          <w:t>Personal Portfolio 2</w:t>
        </w:r>
      </w:p>
    </w:sdtContent>
  </w:sdt>
  <w:p w14:paraId="392B7B2E" w14:textId="77777777" w:rsidR="00172D10" w:rsidRPr="005D120C" w:rsidRDefault="001C62C8">
    <w:pPr>
      <w:jc w:val="center"/>
      <w:rPr>
        <w:color w:val="335B74" w:themeColor="text2"/>
      </w:rPr>
    </w:pPr>
    <w:r w:rsidRPr="005D120C">
      <w:rPr>
        <w:color w:val="335B74" w:themeColor="text2"/>
      </w:rPr>
      <w:sym w:font="Symbol" w:char="F0B7"/>
    </w:r>
    <w:r w:rsidRPr="005D120C">
      <w:rPr>
        <w:color w:val="335B74" w:themeColor="text2"/>
      </w:rPr>
      <w:t xml:space="preserve"> </w:t>
    </w:r>
    <w:r w:rsidRPr="005D120C">
      <w:rPr>
        <w:color w:val="335B74" w:themeColor="text2"/>
      </w:rPr>
      <w:sym w:font="Symbol" w:char="F0B7"/>
    </w:r>
    <w:r w:rsidRPr="005D120C">
      <w:rPr>
        <w:color w:val="335B74" w:themeColor="text2"/>
      </w:rPr>
      <w:t xml:space="preserve"> </w:t>
    </w:r>
    <w:r w:rsidRPr="005D120C">
      <w:rPr>
        <w:color w:val="335B74" w:themeColor="text2"/>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8776BE"/>
    <w:multiLevelType w:val="hybridMultilevel"/>
    <w:tmpl w:val="D0E2F194"/>
    <w:lvl w:ilvl="0" w:tplc="4886D4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74B"/>
    <w:rsid w:val="00014393"/>
    <w:rsid w:val="000312B5"/>
    <w:rsid w:val="00032B80"/>
    <w:rsid w:val="0004460F"/>
    <w:rsid w:val="00046492"/>
    <w:rsid w:val="00060134"/>
    <w:rsid w:val="000747A2"/>
    <w:rsid w:val="00091B98"/>
    <w:rsid w:val="000A3EDA"/>
    <w:rsid w:val="000A6207"/>
    <w:rsid w:val="000C4D40"/>
    <w:rsid w:val="000D1D20"/>
    <w:rsid w:val="00102F54"/>
    <w:rsid w:val="00114F29"/>
    <w:rsid w:val="00127C53"/>
    <w:rsid w:val="0013543B"/>
    <w:rsid w:val="00140F15"/>
    <w:rsid w:val="00144CD2"/>
    <w:rsid w:val="001557D9"/>
    <w:rsid w:val="00157CAC"/>
    <w:rsid w:val="00172D10"/>
    <w:rsid w:val="0017310B"/>
    <w:rsid w:val="001759E5"/>
    <w:rsid w:val="00184324"/>
    <w:rsid w:val="00185AAC"/>
    <w:rsid w:val="001A1261"/>
    <w:rsid w:val="001A2155"/>
    <w:rsid w:val="001B6409"/>
    <w:rsid w:val="001B739E"/>
    <w:rsid w:val="001B7F7C"/>
    <w:rsid w:val="001C62C8"/>
    <w:rsid w:val="001C7DFF"/>
    <w:rsid w:val="001E0799"/>
    <w:rsid w:val="00217C9A"/>
    <w:rsid w:val="00220513"/>
    <w:rsid w:val="002241EA"/>
    <w:rsid w:val="00237DCF"/>
    <w:rsid w:val="00250EEA"/>
    <w:rsid w:val="00260E5B"/>
    <w:rsid w:val="00270060"/>
    <w:rsid w:val="00285603"/>
    <w:rsid w:val="002911C1"/>
    <w:rsid w:val="002A2E02"/>
    <w:rsid w:val="002C3D6A"/>
    <w:rsid w:val="002C58C4"/>
    <w:rsid w:val="002D15CD"/>
    <w:rsid w:val="002F408B"/>
    <w:rsid w:val="00302D22"/>
    <w:rsid w:val="00322C5E"/>
    <w:rsid w:val="00326DFC"/>
    <w:rsid w:val="00327A94"/>
    <w:rsid w:val="00330D29"/>
    <w:rsid w:val="00340C7E"/>
    <w:rsid w:val="003613B7"/>
    <w:rsid w:val="00363D33"/>
    <w:rsid w:val="00374C02"/>
    <w:rsid w:val="003801F5"/>
    <w:rsid w:val="003A0C1C"/>
    <w:rsid w:val="003A14CD"/>
    <w:rsid w:val="003B2503"/>
    <w:rsid w:val="003C75F5"/>
    <w:rsid w:val="003D4F2A"/>
    <w:rsid w:val="003D6437"/>
    <w:rsid w:val="003E7E82"/>
    <w:rsid w:val="003F4D20"/>
    <w:rsid w:val="00417A82"/>
    <w:rsid w:val="0042574A"/>
    <w:rsid w:val="00426F60"/>
    <w:rsid w:val="00436009"/>
    <w:rsid w:val="00451667"/>
    <w:rsid w:val="00455471"/>
    <w:rsid w:val="0046470E"/>
    <w:rsid w:val="004702E7"/>
    <w:rsid w:val="00481FF8"/>
    <w:rsid w:val="004843C0"/>
    <w:rsid w:val="004A7426"/>
    <w:rsid w:val="004B3113"/>
    <w:rsid w:val="004D313B"/>
    <w:rsid w:val="004E79FC"/>
    <w:rsid w:val="004F2DBA"/>
    <w:rsid w:val="004F53E9"/>
    <w:rsid w:val="005106F3"/>
    <w:rsid w:val="00515F36"/>
    <w:rsid w:val="00524542"/>
    <w:rsid w:val="00533C04"/>
    <w:rsid w:val="00585399"/>
    <w:rsid w:val="0059210E"/>
    <w:rsid w:val="005976E4"/>
    <w:rsid w:val="005B5F42"/>
    <w:rsid w:val="005B6855"/>
    <w:rsid w:val="005C7F5E"/>
    <w:rsid w:val="005D120C"/>
    <w:rsid w:val="005E52AC"/>
    <w:rsid w:val="00602FFE"/>
    <w:rsid w:val="00607D19"/>
    <w:rsid w:val="00610557"/>
    <w:rsid w:val="0061504D"/>
    <w:rsid w:val="0064470F"/>
    <w:rsid w:val="00647B04"/>
    <w:rsid w:val="00672F4F"/>
    <w:rsid w:val="00675ECA"/>
    <w:rsid w:val="00691332"/>
    <w:rsid w:val="006968E2"/>
    <w:rsid w:val="006A15D1"/>
    <w:rsid w:val="006C33D8"/>
    <w:rsid w:val="006D40B4"/>
    <w:rsid w:val="006E2C63"/>
    <w:rsid w:val="006E38F1"/>
    <w:rsid w:val="006E674B"/>
    <w:rsid w:val="006F19FE"/>
    <w:rsid w:val="007061A1"/>
    <w:rsid w:val="00707CEF"/>
    <w:rsid w:val="00720AD8"/>
    <w:rsid w:val="00722DC3"/>
    <w:rsid w:val="00723236"/>
    <w:rsid w:val="00726623"/>
    <w:rsid w:val="00732598"/>
    <w:rsid w:val="00733445"/>
    <w:rsid w:val="00747ECE"/>
    <w:rsid w:val="007560F9"/>
    <w:rsid w:val="00780712"/>
    <w:rsid w:val="00793CA5"/>
    <w:rsid w:val="007D3A4B"/>
    <w:rsid w:val="007E0B2B"/>
    <w:rsid w:val="007F2669"/>
    <w:rsid w:val="008046FC"/>
    <w:rsid w:val="00816E90"/>
    <w:rsid w:val="008211D0"/>
    <w:rsid w:val="008374C2"/>
    <w:rsid w:val="008409AA"/>
    <w:rsid w:val="0084122F"/>
    <w:rsid w:val="008430DB"/>
    <w:rsid w:val="0087553F"/>
    <w:rsid w:val="00885198"/>
    <w:rsid w:val="00890054"/>
    <w:rsid w:val="008A25CD"/>
    <w:rsid w:val="008B3574"/>
    <w:rsid w:val="008B5D67"/>
    <w:rsid w:val="008C41AD"/>
    <w:rsid w:val="008C4A9F"/>
    <w:rsid w:val="008E361F"/>
    <w:rsid w:val="008E37F9"/>
    <w:rsid w:val="00901939"/>
    <w:rsid w:val="0090552F"/>
    <w:rsid w:val="009067AF"/>
    <w:rsid w:val="00932584"/>
    <w:rsid w:val="00942B11"/>
    <w:rsid w:val="0096164A"/>
    <w:rsid w:val="009759D0"/>
    <w:rsid w:val="00976805"/>
    <w:rsid w:val="009823B0"/>
    <w:rsid w:val="009860C3"/>
    <w:rsid w:val="00A05A42"/>
    <w:rsid w:val="00A07F27"/>
    <w:rsid w:val="00A272E4"/>
    <w:rsid w:val="00A339F4"/>
    <w:rsid w:val="00A35125"/>
    <w:rsid w:val="00A405C0"/>
    <w:rsid w:val="00A50458"/>
    <w:rsid w:val="00A75D14"/>
    <w:rsid w:val="00A86AFC"/>
    <w:rsid w:val="00AA2821"/>
    <w:rsid w:val="00AA307E"/>
    <w:rsid w:val="00AB0226"/>
    <w:rsid w:val="00AD0918"/>
    <w:rsid w:val="00AD24EC"/>
    <w:rsid w:val="00AD4378"/>
    <w:rsid w:val="00AF4ED1"/>
    <w:rsid w:val="00B00C8B"/>
    <w:rsid w:val="00B046C1"/>
    <w:rsid w:val="00B04D9A"/>
    <w:rsid w:val="00B16BD1"/>
    <w:rsid w:val="00B2547C"/>
    <w:rsid w:val="00B31419"/>
    <w:rsid w:val="00B33C61"/>
    <w:rsid w:val="00B452DC"/>
    <w:rsid w:val="00B5654A"/>
    <w:rsid w:val="00B61483"/>
    <w:rsid w:val="00B76B9C"/>
    <w:rsid w:val="00B81E92"/>
    <w:rsid w:val="00B903A7"/>
    <w:rsid w:val="00BA0E13"/>
    <w:rsid w:val="00BB0A69"/>
    <w:rsid w:val="00BC2FBA"/>
    <w:rsid w:val="00BC7CA5"/>
    <w:rsid w:val="00BD49B6"/>
    <w:rsid w:val="00BE1C9F"/>
    <w:rsid w:val="00BF0B6B"/>
    <w:rsid w:val="00C05C11"/>
    <w:rsid w:val="00C06AD8"/>
    <w:rsid w:val="00C11F5B"/>
    <w:rsid w:val="00C253F5"/>
    <w:rsid w:val="00C32E9F"/>
    <w:rsid w:val="00C549FA"/>
    <w:rsid w:val="00C64143"/>
    <w:rsid w:val="00C8458A"/>
    <w:rsid w:val="00C85585"/>
    <w:rsid w:val="00C919D9"/>
    <w:rsid w:val="00C96CBE"/>
    <w:rsid w:val="00CC3E87"/>
    <w:rsid w:val="00CD381A"/>
    <w:rsid w:val="00CD5BAF"/>
    <w:rsid w:val="00CE18E7"/>
    <w:rsid w:val="00D2155A"/>
    <w:rsid w:val="00D51033"/>
    <w:rsid w:val="00D532E4"/>
    <w:rsid w:val="00D553C9"/>
    <w:rsid w:val="00D6219D"/>
    <w:rsid w:val="00D65A86"/>
    <w:rsid w:val="00D66F7F"/>
    <w:rsid w:val="00D67DB9"/>
    <w:rsid w:val="00D771FD"/>
    <w:rsid w:val="00D8736C"/>
    <w:rsid w:val="00D96BE2"/>
    <w:rsid w:val="00DA53FC"/>
    <w:rsid w:val="00DB67D3"/>
    <w:rsid w:val="00DD0691"/>
    <w:rsid w:val="00DD22C9"/>
    <w:rsid w:val="00DD3B19"/>
    <w:rsid w:val="00DF7BA5"/>
    <w:rsid w:val="00E12770"/>
    <w:rsid w:val="00E16244"/>
    <w:rsid w:val="00E200D9"/>
    <w:rsid w:val="00E24467"/>
    <w:rsid w:val="00E265C6"/>
    <w:rsid w:val="00E31ACB"/>
    <w:rsid w:val="00E36F72"/>
    <w:rsid w:val="00E401EA"/>
    <w:rsid w:val="00E46FCF"/>
    <w:rsid w:val="00E60F14"/>
    <w:rsid w:val="00E65157"/>
    <w:rsid w:val="00E7660B"/>
    <w:rsid w:val="00E97666"/>
    <w:rsid w:val="00EA2893"/>
    <w:rsid w:val="00EA5761"/>
    <w:rsid w:val="00EB21A4"/>
    <w:rsid w:val="00EB6202"/>
    <w:rsid w:val="00EC055A"/>
    <w:rsid w:val="00EC199A"/>
    <w:rsid w:val="00ED1193"/>
    <w:rsid w:val="00ED6129"/>
    <w:rsid w:val="00EE4AAF"/>
    <w:rsid w:val="00EE656B"/>
    <w:rsid w:val="00EF7C2D"/>
    <w:rsid w:val="00F34548"/>
    <w:rsid w:val="00F35851"/>
    <w:rsid w:val="00F5570D"/>
    <w:rsid w:val="00F63240"/>
    <w:rsid w:val="00F671F1"/>
    <w:rsid w:val="00F737B2"/>
    <w:rsid w:val="00F76582"/>
    <w:rsid w:val="00F815AD"/>
    <w:rsid w:val="00F90119"/>
    <w:rsid w:val="00FA135F"/>
    <w:rsid w:val="00FA2EE8"/>
    <w:rsid w:val="00FA7536"/>
    <w:rsid w:val="00FC0002"/>
    <w:rsid w:val="00FD2EFD"/>
    <w:rsid w:val="00FD2FA9"/>
    <w:rsid w:val="00FD5105"/>
    <w:rsid w:val="00FD7895"/>
    <w:rsid w:val="00FE72BF"/>
    <w:rsid w:val="00FF15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034C95"/>
  <w15:docId w15:val="{8D2A0A52-6755-465A-97C4-0B592B138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53E9"/>
    <w:pPr>
      <w:keepNext/>
      <w:keepLines/>
      <w:shd w:val="clear" w:color="auto" w:fill="1CADE4" w:themeFill="accent1"/>
      <w:spacing w:before="360" w:after="0" w:line="240" w:lineRule="auto"/>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B76B9C"/>
    <w:pPr>
      <w:keepNext/>
      <w:keepLines/>
      <w:spacing w:before="120" w:after="0" w:line="240" w:lineRule="auto"/>
      <w:outlineLvl w:val="1"/>
    </w:pPr>
    <w:rPr>
      <w:rFonts w:asciiTheme="majorHAnsi" w:eastAsiaTheme="majorEastAsia" w:hAnsiTheme="majorHAnsi" w:cstheme="majorBidi"/>
      <w:b/>
      <w:bCs/>
      <w:color w:val="1CADE4" w:themeColor="accent1"/>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335B74" w:themeColor="text2"/>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335B74"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1CADE4" w:themeFill="accent1"/>
    </w:rPr>
  </w:style>
  <w:style w:type="character" w:customStyle="1" w:styleId="Heading2Char">
    <w:name w:val="Heading 2 Char"/>
    <w:basedOn w:val="DefaultParagraphFont"/>
    <w:link w:val="Heading2"/>
    <w:uiPriority w:val="9"/>
    <w:rsid w:val="00B76B9C"/>
    <w:rPr>
      <w:rFonts w:asciiTheme="majorHAnsi" w:eastAsiaTheme="majorEastAsia" w:hAnsiTheme="majorHAnsi" w:cstheme="majorBidi"/>
      <w:b/>
      <w:bCs/>
      <w:color w:val="1CADE4" w:themeColor="accent1"/>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rsid w:val="008A25CD"/>
    <w:pPr>
      <w:spacing w:after="300" w:line="240" w:lineRule="auto"/>
      <w:contextualSpacing/>
    </w:pPr>
    <w:rPr>
      <w:rFonts w:asciiTheme="majorHAnsi" w:eastAsiaTheme="majorEastAsia" w:hAnsiTheme="majorHAnsi" w:cstheme="majorBidi"/>
      <w:b/>
      <w:color w:val="335B74" w:themeColor="text2"/>
      <w:spacing w:val="5"/>
      <w:kern w:val="28"/>
      <w:sz w:val="44"/>
      <w:szCs w:val="56"/>
      <w14:ligatures w14:val="standardContextual"/>
      <w14:cntxtAlts/>
    </w:rPr>
  </w:style>
  <w:style w:type="character" w:customStyle="1" w:styleId="TitleChar">
    <w:name w:val="Title Char"/>
    <w:basedOn w:val="DefaultParagraphFont"/>
    <w:link w:val="Title"/>
    <w:uiPriority w:val="10"/>
    <w:rsid w:val="008A25CD"/>
    <w:rPr>
      <w:rFonts w:asciiTheme="majorHAnsi" w:eastAsiaTheme="majorEastAsia" w:hAnsiTheme="majorHAnsi" w:cstheme="majorBidi"/>
      <w:b/>
      <w:color w:val="335B74" w:themeColor="text2"/>
      <w:spacing w:val="5"/>
      <w:kern w:val="28"/>
      <w:sz w:val="44"/>
      <w:szCs w:val="56"/>
      <w14:ligatures w14:val="standardContextual"/>
      <w14:cntxtAlts/>
    </w:rPr>
  </w:style>
  <w:style w:type="paragraph" w:styleId="Subtitle">
    <w:name w:val="Subtitle"/>
    <w:basedOn w:val="Normal"/>
    <w:next w:val="Normal"/>
    <w:link w:val="SubtitleChar"/>
    <w:uiPriority w:val="11"/>
    <w:qFormat/>
    <w:rsid w:val="00B76B9C"/>
    <w:pPr>
      <w:numPr>
        <w:ilvl w:val="1"/>
      </w:numPr>
    </w:pPr>
    <w:rPr>
      <w:rFonts w:eastAsiaTheme="majorEastAsia" w:cstheme="majorBidi"/>
      <w:b/>
      <w:iCs/>
      <w:color w:val="27CED7" w:themeColor="accent3"/>
      <w:spacing w:val="15"/>
      <w:sz w:val="28"/>
      <w:szCs w:val="24"/>
    </w:rPr>
  </w:style>
  <w:style w:type="character" w:customStyle="1" w:styleId="SubtitleChar">
    <w:name w:val="Subtitle Char"/>
    <w:basedOn w:val="DefaultParagraphFont"/>
    <w:link w:val="Subtitle"/>
    <w:uiPriority w:val="11"/>
    <w:rsid w:val="00B76B9C"/>
    <w:rPr>
      <w:rFonts w:eastAsiaTheme="majorEastAsia" w:cstheme="majorBidi"/>
      <w:b/>
      <w:iCs/>
      <w:color w:val="27CED7"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335B74"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1CADE4"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1CADE4" w:themeColor="accent1"/>
        <w:left w:val="single" w:sz="36" w:space="8" w:color="1CADE4" w:themeColor="accent1"/>
        <w:bottom w:val="single" w:sz="36" w:space="8" w:color="1CADE4" w:themeColor="accent1"/>
        <w:right w:val="single" w:sz="36" w:space="8" w:color="1CADE4" w:themeColor="accent1"/>
      </w:pBdr>
      <w:shd w:val="clear" w:color="auto" w:fill="1CADE4"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1CADE4"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2A2E02"/>
    <w:pPr>
      <w:framePr w:hSpace="187" w:wrap="around" w:vAnchor="page" w:hAnchor="margin" w:xAlign="center" w:y="4942"/>
      <w:jc w:val="center"/>
    </w:pPr>
    <w:rPr>
      <w:b w:val="0"/>
    </w:rPr>
  </w:style>
  <w:style w:type="character" w:customStyle="1" w:styleId="Style1Char">
    <w:name w:val="Style1 Char"/>
    <w:basedOn w:val="TitleChar"/>
    <w:link w:val="Style1"/>
    <w:rsid w:val="002A2E02"/>
    <w:rPr>
      <w:rFonts w:asciiTheme="majorHAnsi" w:eastAsiaTheme="majorEastAsia" w:hAnsiTheme="majorHAnsi" w:cstheme="majorBidi"/>
      <w:b w:val="0"/>
      <w:color w:val="335B74" w:themeColor="text2"/>
      <w:spacing w:val="5"/>
      <w:kern w:val="28"/>
      <w:sz w:val="60"/>
      <w:szCs w:val="56"/>
      <w14:ligatures w14:val="standardContextual"/>
      <w14:cntxtAlts/>
    </w:rPr>
  </w:style>
  <w:style w:type="paragraph" w:styleId="TOC1">
    <w:name w:val="toc 1"/>
    <w:basedOn w:val="Normal"/>
    <w:next w:val="Normal"/>
    <w:autoRedefine/>
    <w:uiPriority w:val="39"/>
    <w:unhideWhenUsed/>
    <w:rsid w:val="00285603"/>
    <w:pPr>
      <w:spacing w:after="100"/>
    </w:pPr>
  </w:style>
  <w:style w:type="character" w:styleId="Hyperlink">
    <w:name w:val="Hyperlink"/>
    <w:basedOn w:val="DefaultParagraphFont"/>
    <w:uiPriority w:val="99"/>
    <w:unhideWhenUsed/>
    <w:rsid w:val="00285603"/>
    <w:rPr>
      <w:color w:val="6EAC1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s://github.com/taylorbindon/IFB299/commit/b37dfa3ead413b8eee4ae466de3f99c8033a9439" TargetMode="External"/><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taylorbindon/IFB299/commit/ff9664e28f87e83b00edf0736cf95b23775c62a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123\AppData\Roaming\Microsoft\Templates\Report%20(Executive%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Executiv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2DC0B-333A-4C86-9C1C-7408ABA5F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1347</TotalTime>
  <Pages>12</Pages>
  <Words>1376</Words>
  <Characters>7849</Characters>
  <Application>Microsoft Office Word</Application>
  <DocSecurity>0</DocSecurity>
  <Lines>65</Lines>
  <Paragraphs>18</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Personal Portfolio 2</vt:lpstr>
      <vt:lpstr>Artefact 1: Meeting with Client to show current webpages and discuss any changes</vt:lpstr>
      <vt:lpstr>Artefact 2: Creating multiple HTML and CSS pages following the client’s new desi</vt:lpstr>
      <vt:lpstr>Artefact 3: Creating queries for search functionality for Customer and Vehicle P</vt:lpstr>
      <vt:lpstr>Artefact 4: Burn Down Chart </vt:lpstr>
      <vt:lpstr>Artefact 5: Testing the finalized website to make sure each feature works before</vt:lpstr>
    </vt:vector>
  </TitlesOfParts>
  <Company/>
  <LinksUpToDate>false</LinksUpToDate>
  <CharactersWithSpaces>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 Portfolio 2</dc:title>
  <dc:creator>20123</dc:creator>
  <cp:lastModifiedBy>Kirsten Moylan</cp:lastModifiedBy>
  <cp:revision>229</cp:revision>
  <cp:lastPrinted>2009-08-05T20:41:00Z</cp:lastPrinted>
  <dcterms:created xsi:type="dcterms:W3CDTF">2018-10-13T04:56:00Z</dcterms:created>
  <dcterms:modified xsi:type="dcterms:W3CDTF">2018-10-26T11:45:00Z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