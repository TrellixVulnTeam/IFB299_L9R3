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207299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77B78DDD" wp14:editId="57CA6114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0DD9024B" w14:textId="13D52AC1" w:rsidR="00C6554A" w:rsidRDefault="006B390D" w:rsidP="00C6554A">
      <w:pPr>
        <w:pStyle w:val="Title"/>
      </w:pPr>
      <w:r>
        <w:t>Sprint Plan 2</w:t>
      </w:r>
    </w:p>
    <w:p w14:paraId="5939BF40" w14:textId="5A2A30FB" w:rsidR="00C6554A" w:rsidRPr="00D5413C" w:rsidRDefault="006B390D" w:rsidP="00C6554A">
      <w:pPr>
        <w:pStyle w:val="Subtitle"/>
      </w:pPr>
      <w:r>
        <w:t>IFB299 Group 92</w:t>
      </w:r>
    </w:p>
    <w:p w14:paraId="176AE972" w14:textId="07E94502" w:rsidR="00C6554A" w:rsidRDefault="00C6554A" w:rsidP="00C6554A">
      <w:pPr>
        <w:pStyle w:val="ContactInfo"/>
      </w:pPr>
      <w:r>
        <w:br w:type="page"/>
      </w:r>
    </w:p>
    <w:p w14:paraId="3A4EAFB5" w14:textId="3AA2691E" w:rsidR="002C74C0" w:rsidRDefault="00FB279B" w:rsidP="00FB279B">
      <w:pPr>
        <w:pStyle w:val="Heading1"/>
      </w:pPr>
      <w:r>
        <w:lastRenderedPageBreak/>
        <w:t>Sprint 2</w:t>
      </w:r>
    </w:p>
    <w:p w14:paraId="03A7652A" w14:textId="1842E686" w:rsidR="00FB279B" w:rsidRDefault="00FB279B" w:rsidP="00FB279B">
      <w:r>
        <w:t>Total Story Points: 1</w:t>
      </w:r>
      <w:r w:rsidR="00A2683F">
        <w:t>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Total hours:</w:t>
      </w:r>
      <w:r w:rsidR="00BB70BD">
        <w:t xml:space="preserve"> </w:t>
      </w:r>
      <w:r w:rsidR="005E259B">
        <w:t>29</w:t>
      </w:r>
    </w:p>
    <w:p w14:paraId="2D3728B7" w14:textId="77948A11" w:rsidR="00FB279B" w:rsidRDefault="00FB279B" w:rsidP="00FB279B">
      <w:r>
        <w:t>Current Velocity: 1</w:t>
      </w:r>
      <w:r w:rsidR="00A2683F">
        <w:t>6</w:t>
      </w:r>
      <w:r>
        <w:t xml:space="preserve"> story points</w:t>
      </w:r>
    </w:p>
    <w:p w14:paraId="121C88BE" w14:textId="07CCDF93" w:rsidR="00C10F58" w:rsidRPr="00747398" w:rsidRDefault="00C10F58" w:rsidP="00C10F58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Story 0</w:t>
      </w:r>
      <w:r w:rsidR="00A8485E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5</w:t>
      </w: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: Update Vehicles - Not Inspected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774"/>
        <w:gridCol w:w="5983"/>
        <w:gridCol w:w="1070"/>
        <w:gridCol w:w="803"/>
      </w:tblGrid>
      <w:tr w:rsidR="00C10F58" w14:paraId="6F90E77F" w14:textId="77777777" w:rsidTr="00434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6A08F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ID</w:t>
            </w:r>
          </w:p>
        </w:tc>
        <w:tc>
          <w:tcPr>
            <w:tcW w:w="0" w:type="auto"/>
            <w:hideMark/>
          </w:tcPr>
          <w:p w14:paraId="583A8F59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Description</w:t>
            </w:r>
          </w:p>
        </w:tc>
        <w:tc>
          <w:tcPr>
            <w:tcW w:w="0" w:type="auto"/>
            <w:hideMark/>
          </w:tcPr>
          <w:p w14:paraId="599A3DD8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Estimate</w:t>
            </w:r>
          </w:p>
        </w:tc>
        <w:tc>
          <w:tcPr>
            <w:tcW w:w="0" w:type="auto"/>
            <w:hideMark/>
          </w:tcPr>
          <w:p w14:paraId="0D43729F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Taken</w:t>
            </w:r>
          </w:p>
        </w:tc>
      </w:tr>
      <w:tr w:rsidR="00C10F58" w14:paraId="483C1CA4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0DD3A5" w14:textId="33CEF303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01</w:t>
            </w:r>
          </w:p>
        </w:tc>
        <w:tc>
          <w:tcPr>
            <w:tcW w:w="0" w:type="auto"/>
            <w:hideMark/>
          </w:tcPr>
          <w:p w14:paraId="1E7D38FC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Create new field in vehicles table in database ‘Rental Status’</w:t>
            </w:r>
          </w:p>
        </w:tc>
        <w:tc>
          <w:tcPr>
            <w:tcW w:w="0" w:type="auto"/>
            <w:hideMark/>
          </w:tcPr>
          <w:p w14:paraId="44FFDF6F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272B6E88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0F58" w14:paraId="2337FC86" w14:textId="77777777" w:rsidTr="00434AB2">
        <w:trPr>
          <w:trHeight w:val="6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39320" w14:textId="413417D4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02</w:t>
            </w:r>
          </w:p>
        </w:tc>
        <w:tc>
          <w:tcPr>
            <w:tcW w:w="0" w:type="auto"/>
            <w:hideMark/>
          </w:tcPr>
          <w:p w14:paraId="00CFFA69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Implement editable vehicle data page for employees, manager, and board members</w:t>
            </w:r>
          </w:p>
        </w:tc>
        <w:tc>
          <w:tcPr>
            <w:tcW w:w="0" w:type="auto"/>
            <w:hideMark/>
          </w:tcPr>
          <w:p w14:paraId="45C64212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hideMark/>
          </w:tcPr>
          <w:p w14:paraId="61E181A8" w14:textId="77777777" w:rsidR="00C10F58" w:rsidRDefault="00C1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0F58" w14:paraId="0F6FAAAD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F6923" w14:textId="76AC5BE1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03</w:t>
            </w:r>
          </w:p>
        </w:tc>
        <w:tc>
          <w:tcPr>
            <w:tcW w:w="0" w:type="auto"/>
            <w:hideMark/>
          </w:tcPr>
          <w:p w14:paraId="56D12FFE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Unlock fields for editing</w:t>
            </w:r>
          </w:p>
        </w:tc>
        <w:tc>
          <w:tcPr>
            <w:tcW w:w="0" w:type="auto"/>
            <w:hideMark/>
          </w:tcPr>
          <w:p w14:paraId="322AF9AB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35B8D928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0F58" w14:paraId="7241D152" w14:textId="77777777" w:rsidTr="00434AB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F36BD7" w14:textId="20ABC9FA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04</w:t>
            </w:r>
          </w:p>
        </w:tc>
        <w:tc>
          <w:tcPr>
            <w:tcW w:w="0" w:type="auto"/>
            <w:hideMark/>
          </w:tcPr>
          <w:p w14:paraId="1A7CEB67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Update and lock fields</w:t>
            </w:r>
          </w:p>
        </w:tc>
        <w:tc>
          <w:tcPr>
            <w:tcW w:w="0" w:type="auto"/>
            <w:hideMark/>
          </w:tcPr>
          <w:p w14:paraId="455F8F28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7E03C8F8" w14:textId="77777777" w:rsidR="00C10F58" w:rsidRDefault="00C1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0F58" w14:paraId="19C5CE44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8211C" w14:textId="34294397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05</w:t>
            </w:r>
          </w:p>
        </w:tc>
        <w:tc>
          <w:tcPr>
            <w:tcW w:w="0" w:type="auto"/>
            <w:hideMark/>
          </w:tcPr>
          <w:p w14:paraId="6CEB25C8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story is complete (acceptance test)</w:t>
            </w:r>
          </w:p>
        </w:tc>
        <w:tc>
          <w:tcPr>
            <w:tcW w:w="0" w:type="auto"/>
            <w:hideMark/>
          </w:tcPr>
          <w:p w14:paraId="1415581B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11E1AD66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0F58" w14:paraId="3E0329FD" w14:textId="77777777" w:rsidTr="00434AB2">
        <w:trPr>
          <w:trHeight w:val="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6C09F" w14:textId="77777777" w:rsidR="00C10F58" w:rsidRDefault="00C10F58"/>
        </w:tc>
        <w:tc>
          <w:tcPr>
            <w:tcW w:w="0" w:type="auto"/>
            <w:hideMark/>
          </w:tcPr>
          <w:p w14:paraId="50987D43" w14:textId="58A24BC4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Story Points: 2</w:t>
            </w:r>
            <w:r>
              <w:rPr>
                <w:rStyle w:val="apple-tab-span"/>
                <w:rFonts w:ascii="Calibri" w:hAnsi="Calibri" w:cs="Calibri"/>
                <w:color w:val="000000"/>
              </w:rPr>
              <w:tab/>
            </w:r>
            <w:r>
              <w:rPr>
                <w:rFonts w:ascii="Calibri" w:hAnsi="Calibri" w:cs="Calibri"/>
                <w:color w:val="000000"/>
              </w:rPr>
              <w:t xml:space="preserve">                                                         Total Hours:</w:t>
            </w:r>
          </w:p>
        </w:tc>
        <w:tc>
          <w:tcPr>
            <w:tcW w:w="0" w:type="auto"/>
            <w:hideMark/>
          </w:tcPr>
          <w:p w14:paraId="050A4398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  <w:hideMark/>
          </w:tcPr>
          <w:p w14:paraId="75CFBFEF" w14:textId="77777777" w:rsidR="00C10F58" w:rsidRDefault="00C1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41F8047" w14:textId="77777777" w:rsidR="007E7A7C" w:rsidRDefault="007E7A7C" w:rsidP="00C10F58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</w:p>
    <w:p w14:paraId="1BB3B5D5" w14:textId="77777777" w:rsidR="007E7A7C" w:rsidRDefault="007E7A7C" w:rsidP="00C10F58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</w:p>
    <w:p w14:paraId="1A6E939F" w14:textId="5E17673B" w:rsidR="00C10F58" w:rsidRPr="00747398" w:rsidRDefault="00C10F58" w:rsidP="00C10F58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Story 0</w:t>
      </w:r>
      <w:r w:rsidR="00A8485E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6</w:t>
      </w: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: Update Vehicles - Inspected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14"/>
        <w:gridCol w:w="5779"/>
        <w:gridCol w:w="1070"/>
        <w:gridCol w:w="803"/>
      </w:tblGrid>
      <w:tr w:rsidR="00C10F58" w14:paraId="4B9B3AE1" w14:textId="77777777" w:rsidTr="00434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203E5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ID</w:t>
            </w:r>
          </w:p>
        </w:tc>
        <w:tc>
          <w:tcPr>
            <w:tcW w:w="0" w:type="auto"/>
            <w:hideMark/>
          </w:tcPr>
          <w:p w14:paraId="76FC2674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Description</w:t>
            </w:r>
          </w:p>
        </w:tc>
        <w:tc>
          <w:tcPr>
            <w:tcW w:w="0" w:type="auto"/>
            <w:hideMark/>
          </w:tcPr>
          <w:p w14:paraId="425C2E2C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Estimate</w:t>
            </w:r>
          </w:p>
        </w:tc>
        <w:tc>
          <w:tcPr>
            <w:tcW w:w="0" w:type="auto"/>
            <w:hideMark/>
          </w:tcPr>
          <w:p w14:paraId="6564158A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Taken</w:t>
            </w:r>
          </w:p>
        </w:tc>
      </w:tr>
      <w:tr w:rsidR="00C10F58" w14:paraId="77CE3629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EAB39" w14:textId="6D925A44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06</w:t>
            </w:r>
          </w:p>
        </w:tc>
        <w:tc>
          <w:tcPr>
            <w:tcW w:w="0" w:type="auto"/>
            <w:hideMark/>
          </w:tcPr>
          <w:p w14:paraId="226B6940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Unlock fields for editing</w:t>
            </w:r>
          </w:p>
        </w:tc>
        <w:tc>
          <w:tcPr>
            <w:tcW w:w="0" w:type="auto"/>
            <w:hideMark/>
          </w:tcPr>
          <w:p w14:paraId="0DB170EE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hideMark/>
          </w:tcPr>
          <w:p w14:paraId="6B46022C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0F58" w14:paraId="1CE0B415" w14:textId="77777777" w:rsidTr="00434AB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00BD8D" w14:textId="7F2DD8E3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07</w:t>
            </w:r>
          </w:p>
        </w:tc>
        <w:tc>
          <w:tcPr>
            <w:tcW w:w="0" w:type="auto"/>
            <w:hideMark/>
          </w:tcPr>
          <w:p w14:paraId="6074B166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Update and lock fields</w:t>
            </w:r>
          </w:p>
        </w:tc>
        <w:tc>
          <w:tcPr>
            <w:tcW w:w="0" w:type="auto"/>
            <w:hideMark/>
          </w:tcPr>
          <w:p w14:paraId="77C67476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0" w:type="auto"/>
            <w:hideMark/>
          </w:tcPr>
          <w:p w14:paraId="136ECDFA" w14:textId="77777777" w:rsidR="00C10F58" w:rsidRDefault="00C1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0F58" w14:paraId="22A7E74D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694F4F" w14:textId="0A7658C0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08</w:t>
            </w:r>
          </w:p>
        </w:tc>
        <w:tc>
          <w:tcPr>
            <w:tcW w:w="0" w:type="auto"/>
            <w:hideMark/>
          </w:tcPr>
          <w:p w14:paraId="2A14870E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update</w:t>
            </w:r>
          </w:p>
        </w:tc>
        <w:tc>
          <w:tcPr>
            <w:tcW w:w="0" w:type="auto"/>
            <w:hideMark/>
          </w:tcPr>
          <w:p w14:paraId="708DF994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11AC8646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10F58" w14:paraId="50E4F74E" w14:textId="77777777" w:rsidTr="00434AB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612D79" w14:textId="6B412F5F" w:rsidR="00C10F58" w:rsidRDefault="00C10F58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267D8F">
              <w:rPr>
                <w:rFonts w:ascii="Calibri" w:hAnsi="Calibri" w:cs="Calibri"/>
                <w:b w:val="0"/>
                <w:bCs w:val="0"/>
                <w:color w:val="000000"/>
              </w:rPr>
              <w:t>09</w:t>
            </w:r>
          </w:p>
        </w:tc>
        <w:tc>
          <w:tcPr>
            <w:tcW w:w="0" w:type="auto"/>
            <w:hideMark/>
          </w:tcPr>
          <w:p w14:paraId="111A2CCA" w14:textId="77777777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story is complete (acceptance test)</w:t>
            </w:r>
          </w:p>
        </w:tc>
        <w:tc>
          <w:tcPr>
            <w:tcW w:w="0" w:type="auto"/>
            <w:hideMark/>
          </w:tcPr>
          <w:p w14:paraId="3434ECD8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6D6EDB6E" w14:textId="77777777" w:rsidR="00C10F58" w:rsidRDefault="00C10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10F58" w14:paraId="2E1C4326" w14:textId="77777777" w:rsidTr="00434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05E59" w14:textId="77777777" w:rsidR="00C10F58" w:rsidRDefault="00C10F58"/>
        </w:tc>
        <w:tc>
          <w:tcPr>
            <w:tcW w:w="0" w:type="auto"/>
            <w:hideMark/>
          </w:tcPr>
          <w:p w14:paraId="72607590" w14:textId="7F27F1A8" w:rsidR="00C10F58" w:rsidRDefault="00C10F58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Story Points: 2</w:t>
            </w:r>
            <w:r>
              <w:rPr>
                <w:rStyle w:val="apple-tab-span"/>
                <w:rFonts w:ascii="Calibri" w:hAnsi="Calibri" w:cs="Calibri"/>
                <w:color w:val="000000"/>
              </w:rPr>
              <w:tab/>
            </w:r>
            <w:r>
              <w:rPr>
                <w:rFonts w:ascii="Calibri" w:hAnsi="Calibri" w:cs="Calibri"/>
                <w:color w:val="000000"/>
              </w:rPr>
              <w:t xml:space="preserve">                                                      Total Hours:</w:t>
            </w:r>
          </w:p>
        </w:tc>
        <w:tc>
          <w:tcPr>
            <w:tcW w:w="0" w:type="auto"/>
            <w:hideMark/>
          </w:tcPr>
          <w:p w14:paraId="798B119E" w14:textId="77777777" w:rsidR="00C10F58" w:rsidRDefault="00C10F58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0" w:type="auto"/>
            <w:hideMark/>
          </w:tcPr>
          <w:p w14:paraId="672FC16C" w14:textId="77777777" w:rsidR="00C10F58" w:rsidRDefault="00C10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B5E7FC5" w14:textId="77777777" w:rsidR="007E7A7C" w:rsidRDefault="007E7A7C" w:rsidP="007925DE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</w:p>
    <w:p w14:paraId="427EE4C2" w14:textId="6A86D2AC" w:rsidR="007E7A7C" w:rsidRDefault="005E259B" w:rsidP="007925DE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ab/>
      </w:r>
    </w:p>
    <w:p w14:paraId="0711D78B" w14:textId="2C4A485A" w:rsidR="007925DE" w:rsidRPr="00747398" w:rsidRDefault="007925DE" w:rsidP="007925DE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Story 0</w:t>
      </w:r>
      <w:r w:rsidR="00A8485E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7</w:t>
      </w: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 xml:space="preserve">: </w:t>
      </w:r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Employee Customer Search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14"/>
        <w:gridCol w:w="5779"/>
        <w:gridCol w:w="1070"/>
        <w:gridCol w:w="803"/>
      </w:tblGrid>
      <w:tr w:rsidR="007925DE" w14:paraId="09B76697" w14:textId="77777777" w:rsidTr="00E61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6A658" w14:textId="77777777" w:rsidR="007925DE" w:rsidRDefault="007925DE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ID</w:t>
            </w:r>
          </w:p>
        </w:tc>
        <w:tc>
          <w:tcPr>
            <w:tcW w:w="0" w:type="auto"/>
            <w:hideMark/>
          </w:tcPr>
          <w:p w14:paraId="12A85650" w14:textId="77777777" w:rsidR="007925DE" w:rsidRDefault="007925DE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Description</w:t>
            </w:r>
          </w:p>
        </w:tc>
        <w:tc>
          <w:tcPr>
            <w:tcW w:w="0" w:type="auto"/>
            <w:hideMark/>
          </w:tcPr>
          <w:p w14:paraId="5F03F475" w14:textId="77777777" w:rsidR="007925DE" w:rsidRDefault="007925DE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Estimate</w:t>
            </w:r>
          </w:p>
        </w:tc>
        <w:tc>
          <w:tcPr>
            <w:tcW w:w="0" w:type="auto"/>
            <w:hideMark/>
          </w:tcPr>
          <w:p w14:paraId="35C60B97" w14:textId="77777777" w:rsidR="007925DE" w:rsidRDefault="007925DE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Taken</w:t>
            </w:r>
          </w:p>
        </w:tc>
      </w:tr>
      <w:tr w:rsidR="007925DE" w14:paraId="64B5B1A6" w14:textId="77777777" w:rsidTr="002A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E77450" w14:textId="48B01BFB" w:rsidR="007925DE" w:rsidRDefault="007925DE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>
              <w:rPr>
                <w:rFonts w:ascii="Calibri" w:hAnsi="Calibri" w:cs="Calibri"/>
                <w:b w:val="0"/>
                <w:bCs w:val="0"/>
                <w:color w:val="000000"/>
              </w:rPr>
              <w:t>10</w:t>
            </w:r>
          </w:p>
        </w:tc>
        <w:tc>
          <w:tcPr>
            <w:tcW w:w="0" w:type="auto"/>
          </w:tcPr>
          <w:p w14:paraId="59660983" w14:textId="7283DECB" w:rsidR="007925DE" w:rsidRDefault="00B21B1C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employee search page</w:t>
            </w:r>
          </w:p>
        </w:tc>
        <w:tc>
          <w:tcPr>
            <w:tcW w:w="0" w:type="auto"/>
          </w:tcPr>
          <w:p w14:paraId="3A87C85F" w14:textId="2599E54E" w:rsidR="007925DE" w:rsidRDefault="00B21B1C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hideMark/>
          </w:tcPr>
          <w:p w14:paraId="061EBFEE" w14:textId="77777777" w:rsidR="007925DE" w:rsidRDefault="007925DE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925DE" w14:paraId="74F2825A" w14:textId="77777777" w:rsidTr="002A48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6D233E" w14:textId="37420197" w:rsidR="007925DE" w:rsidRDefault="007925DE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>
              <w:rPr>
                <w:rFonts w:ascii="Calibri" w:hAnsi="Calibri" w:cs="Calibri"/>
                <w:b w:val="0"/>
                <w:bCs w:val="0"/>
                <w:color w:val="000000"/>
              </w:rPr>
              <w:t>11</w:t>
            </w:r>
          </w:p>
        </w:tc>
        <w:tc>
          <w:tcPr>
            <w:tcW w:w="0" w:type="auto"/>
          </w:tcPr>
          <w:p w14:paraId="5AEDD79D" w14:textId="0CC6FEDA" w:rsidR="007925DE" w:rsidRDefault="00644198" w:rsidP="00E610C2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results on table in webpage</w:t>
            </w:r>
          </w:p>
        </w:tc>
        <w:tc>
          <w:tcPr>
            <w:tcW w:w="0" w:type="auto"/>
          </w:tcPr>
          <w:p w14:paraId="717596EC" w14:textId="473281F6" w:rsidR="007925DE" w:rsidRDefault="00644198" w:rsidP="00E610C2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  <w:hideMark/>
          </w:tcPr>
          <w:p w14:paraId="472BC35C" w14:textId="77777777" w:rsidR="007925DE" w:rsidRDefault="007925DE" w:rsidP="00E61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4198" w14:paraId="61E73355" w14:textId="77777777" w:rsidTr="002A4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7FA00C" w14:textId="50577BBA" w:rsidR="00644198" w:rsidRDefault="00644198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>
              <w:rPr>
                <w:rFonts w:ascii="Calibri" w:hAnsi="Calibri" w:cs="Calibri"/>
                <w:b w:val="0"/>
                <w:bCs w:val="0"/>
                <w:color w:val="000000"/>
              </w:rPr>
              <w:t>12</w:t>
            </w:r>
          </w:p>
        </w:tc>
        <w:tc>
          <w:tcPr>
            <w:tcW w:w="0" w:type="auto"/>
          </w:tcPr>
          <w:p w14:paraId="392BAED2" w14:textId="5C527366" w:rsidR="00644198" w:rsidRDefault="00644198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story is complete (acceptance test)</w:t>
            </w:r>
          </w:p>
        </w:tc>
        <w:tc>
          <w:tcPr>
            <w:tcW w:w="0" w:type="auto"/>
          </w:tcPr>
          <w:p w14:paraId="5BDE8C8C" w14:textId="6221FF52" w:rsidR="00644198" w:rsidRDefault="00644198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03C2C409" w14:textId="77777777" w:rsidR="00644198" w:rsidRDefault="00644198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44198" w14:paraId="11DD3583" w14:textId="77777777" w:rsidTr="002A482E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92834" w14:textId="4D4CE2E0" w:rsidR="00644198" w:rsidRDefault="00644198" w:rsidP="007E7A7C">
            <w:pPr>
              <w:pStyle w:val="NormalWeb"/>
              <w:spacing w:before="0" w:beforeAutospacing="0" w:after="0" w:afterAutospacing="0"/>
              <w:jc w:val="center"/>
            </w:pPr>
          </w:p>
        </w:tc>
        <w:tc>
          <w:tcPr>
            <w:tcW w:w="0" w:type="auto"/>
          </w:tcPr>
          <w:p w14:paraId="5D785B69" w14:textId="72924F10" w:rsidR="00644198" w:rsidRDefault="00644198" w:rsidP="007E7A7C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Story Points: 2</w:t>
            </w:r>
            <w:r>
              <w:rPr>
                <w:rStyle w:val="apple-tab-span"/>
                <w:rFonts w:ascii="Calibri" w:hAnsi="Calibri" w:cs="Calibri"/>
                <w:color w:val="000000"/>
              </w:rPr>
              <w:tab/>
            </w:r>
            <w:r>
              <w:rPr>
                <w:rFonts w:ascii="Calibri" w:hAnsi="Calibri" w:cs="Calibri"/>
                <w:color w:val="000000"/>
              </w:rPr>
              <w:t xml:space="preserve">                                                      Total Hours:</w:t>
            </w:r>
          </w:p>
        </w:tc>
        <w:tc>
          <w:tcPr>
            <w:tcW w:w="0" w:type="auto"/>
          </w:tcPr>
          <w:p w14:paraId="6D57A32F" w14:textId="74DC3D00" w:rsidR="00644198" w:rsidRDefault="004C356E" w:rsidP="007E7A7C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0" w:type="auto"/>
            <w:hideMark/>
          </w:tcPr>
          <w:p w14:paraId="561C2C52" w14:textId="77777777" w:rsidR="00644198" w:rsidRDefault="00644198" w:rsidP="007E7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27429" w14:paraId="2DA533A1" w14:textId="77777777" w:rsidTr="00806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5A8F65" w14:textId="77777777" w:rsidR="00627429" w:rsidRDefault="00627429" w:rsidP="007E7A7C"/>
        </w:tc>
        <w:tc>
          <w:tcPr>
            <w:tcW w:w="0" w:type="auto"/>
          </w:tcPr>
          <w:p w14:paraId="233C075C" w14:textId="05696D43" w:rsidR="00627429" w:rsidRDefault="00627429" w:rsidP="007E7A7C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50F31D07" w14:textId="706FB343" w:rsidR="00627429" w:rsidRDefault="00627429" w:rsidP="007E7A7C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19AD6FC2" w14:textId="77777777" w:rsidR="00627429" w:rsidRDefault="00627429" w:rsidP="007E7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F36AE2A" w14:textId="6D1F3851" w:rsidR="00F85A64" w:rsidRDefault="00F85A64" w:rsidP="00AD0A61"/>
    <w:p w14:paraId="44B427B9" w14:textId="77777777" w:rsidR="00AD0A61" w:rsidRDefault="00AD0A61" w:rsidP="00AD0A61"/>
    <w:p w14:paraId="08BC30F8" w14:textId="77777777" w:rsidR="00AD0A61" w:rsidRDefault="00AD0A61" w:rsidP="00AD0A61"/>
    <w:p w14:paraId="05AE099E" w14:textId="2E8FE65F" w:rsidR="00591CAD" w:rsidRPr="00747398" w:rsidRDefault="00591CAD" w:rsidP="00AD0A61">
      <w:r w:rsidRPr="00747398">
        <w:t>Story 0</w:t>
      </w:r>
      <w:r w:rsidR="00A8485E">
        <w:t>8</w:t>
      </w:r>
      <w:r w:rsidRPr="00747398">
        <w:t xml:space="preserve">: </w:t>
      </w:r>
      <w:r>
        <w:t>Online Payment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914"/>
        <w:gridCol w:w="5779"/>
        <w:gridCol w:w="1070"/>
        <w:gridCol w:w="803"/>
      </w:tblGrid>
      <w:tr w:rsidR="005F043F" w14:paraId="39D69F6F" w14:textId="77777777" w:rsidTr="00E61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3A32E" w14:textId="77777777" w:rsidR="00591CAD" w:rsidRDefault="00591CAD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ID</w:t>
            </w:r>
          </w:p>
        </w:tc>
        <w:tc>
          <w:tcPr>
            <w:tcW w:w="0" w:type="auto"/>
            <w:hideMark/>
          </w:tcPr>
          <w:p w14:paraId="0687D8B5" w14:textId="77777777" w:rsidR="00591CAD" w:rsidRDefault="00591CAD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Description</w:t>
            </w:r>
          </w:p>
        </w:tc>
        <w:tc>
          <w:tcPr>
            <w:tcW w:w="0" w:type="auto"/>
            <w:hideMark/>
          </w:tcPr>
          <w:p w14:paraId="249145B0" w14:textId="77777777" w:rsidR="00591CAD" w:rsidRDefault="00591CAD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Estimate</w:t>
            </w:r>
          </w:p>
        </w:tc>
        <w:tc>
          <w:tcPr>
            <w:tcW w:w="0" w:type="auto"/>
            <w:hideMark/>
          </w:tcPr>
          <w:p w14:paraId="742B3D2B" w14:textId="77777777" w:rsidR="00591CAD" w:rsidRDefault="00591CAD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Taken</w:t>
            </w:r>
          </w:p>
        </w:tc>
      </w:tr>
      <w:tr w:rsidR="00591CAD" w14:paraId="1C3567EE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F2A7B" w14:textId="15D7C8E1" w:rsidR="00591CAD" w:rsidRDefault="00591CAD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</w:t>
            </w:r>
            <w:r w:rsidR="004C356E">
              <w:rPr>
                <w:rFonts w:ascii="Calibri" w:hAnsi="Calibri" w:cs="Calibri"/>
                <w:b w:val="0"/>
                <w:bCs w:val="0"/>
                <w:color w:val="000000"/>
              </w:rPr>
              <w:t>3</w:t>
            </w:r>
          </w:p>
        </w:tc>
        <w:tc>
          <w:tcPr>
            <w:tcW w:w="0" w:type="auto"/>
          </w:tcPr>
          <w:p w14:paraId="4FFDA39F" w14:textId="7FA88635" w:rsidR="00591CAD" w:rsidRDefault="002E5B42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Online Payment Page</w:t>
            </w:r>
          </w:p>
        </w:tc>
        <w:tc>
          <w:tcPr>
            <w:tcW w:w="0" w:type="auto"/>
          </w:tcPr>
          <w:p w14:paraId="507AFD2D" w14:textId="39420B9A" w:rsidR="00591CAD" w:rsidRDefault="00302E0C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hideMark/>
          </w:tcPr>
          <w:p w14:paraId="194F8F33" w14:textId="77777777" w:rsidR="00591CAD" w:rsidRDefault="00591CAD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356E" w14:paraId="1772F853" w14:textId="77777777" w:rsidTr="00E610C2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02C547" w14:textId="10D21BD7" w:rsidR="004C356E" w:rsidRDefault="004C356E" w:rsidP="00E610C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T14</w:t>
            </w:r>
          </w:p>
        </w:tc>
        <w:tc>
          <w:tcPr>
            <w:tcW w:w="0" w:type="auto"/>
          </w:tcPr>
          <w:p w14:paraId="3056F263" w14:textId="5D8F78B4" w:rsidR="004C356E" w:rsidRDefault="005F043F" w:rsidP="00E610C2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 online payment page to secure payment page</w:t>
            </w:r>
            <w:r>
              <w:t xml:space="preserve"> </w:t>
            </w:r>
          </w:p>
        </w:tc>
        <w:tc>
          <w:tcPr>
            <w:tcW w:w="0" w:type="auto"/>
          </w:tcPr>
          <w:p w14:paraId="129D7F48" w14:textId="7EB379C0" w:rsidR="004C356E" w:rsidRDefault="004C356E" w:rsidP="00E610C2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</w:tcPr>
          <w:p w14:paraId="3F28B34A" w14:textId="77777777" w:rsidR="004C356E" w:rsidRDefault="004C356E" w:rsidP="00E61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91CAD" w14:paraId="03A602D2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0C51D" w14:textId="1CA75588" w:rsidR="00591CAD" w:rsidRDefault="00591CAD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</w:t>
            </w:r>
            <w:r w:rsidR="004C356E">
              <w:rPr>
                <w:rFonts w:ascii="Calibri" w:hAnsi="Calibri" w:cs="Calibri"/>
                <w:b w:val="0"/>
                <w:bCs w:val="0"/>
                <w:color w:val="000000"/>
              </w:rPr>
              <w:t>5</w:t>
            </w:r>
          </w:p>
        </w:tc>
        <w:tc>
          <w:tcPr>
            <w:tcW w:w="0" w:type="auto"/>
          </w:tcPr>
          <w:p w14:paraId="14F6D775" w14:textId="6416890D" w:rsidR="00591CAD" w:rsidRDefault="005F043F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 SSL certificate</w:t>
            </w:r>
          </w:p>
        </w:tc>
        <w:tc>
          <w:tcPr>
            <w:tcW w:w="0" w:type="auto"/>
          </w:tcPr>
          <w:p w14:paraId="5CB468E3" w14:textId="17B80168" w:rsidR="00591CAD" w:rsidRDefault="00302E0C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  <w:hideMark/>
          </w:tcPr>
          <w:p w14:paraId="1028ADF3" w14:textId="77777777" w:rsidR="00591CAD" w:rsidRDefault="00591CAD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C356E" w14:paraId="5FB8157D" w14:textId="77777777" w:rsidTr="00E610C2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6E6F7" w14:textId="553EFA66" w:rsidR="00591CAD" w:rsidRDefault="00591CAD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</w:t>
            </w:r>
            <w:r w:rsidR="004C356E">
              <w:rPr>
                <w:rFonts w:ascii="Calibri" w:hAnsi="Calibri" w:cs="Calibri"/>
                <w:b w:val="0"/>
                <w:bCs w:val="0"/>
                <w:color w:val="000000"/>
              </w:rPr>
              <w:t>6</w:t>
            </w:r>
          </w:p>
        </w:tc>
        <w:tc>
          <w:tcPr>
            <w:tcW w:w="0" w:type="auto"/>
          </w:tcPr>
          <w:p w14:paraId="73975FCE" w14:textId="2BED7EE9" w:rsidR="00591CAD" w:rsidRDefault="00302E0C" w:rsidP="00E610C2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Automatically message user confirmation </w:t>
            </w:r>
            <w:r w:rsidR="00443D07">
              <w:t>of booking</w:t>
            </w:r>
          </w:p>
        </w:tc>
        <w:tc>
          <w:tcPr>
            <w:tcW w:w="0" w:type="auto"/>
          </w:tcPr>
          <w:p w14:paraId="11434605" w14:textId="5410A512" w:rsidR="00591CAD" w:rsidRDefault="00302E0C" w:rsidP="00E610C2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  <w:hideMark/>
          </w:tcPr>
          <w:p w14:paraId="5CE1DBBF" w14:textId="77777777" w:rsidR="00591CAD" w:rsidRDefault="00591CAD" w:rsidP="00E61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3D07" w14:paraId="25752E63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E49E1C0" w14:textId="50C11FC7" w:rsidR="00443D07" w:rsidRDefault="00443D07" w:rsidP="00E610C2">
            <w:pPr>
              <w:pStyle w:val="NormalWeb"/>
              <w:spacing w:before="0" w:beforeAutospacing="0" w:after="0" w:afterAutospacing="0"/>
              <w:jc w:val="center"/>
              <w:rPr>
                <w:rFonts w:ascii="Calibri" w:hAnsi="Calibri" w:cs="Calibri"/>
                <w:b w:val="0"/>
                <w:bCs w:val="0"/>
                <w:color w:val="000000"/>
              </w:rPr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T17</w:t>
            </w:r>
          </w:p>
        </w:tc>
        <w:tc>
          <w:tcPr>
            <w:tcW w:w="0" w:type="auto"/>
          </w:tcPr>
          <w:p w14:paraId="5366789D" w14:textId="26264168" w:rsidR="00443D07" w:rsidRDefault="00443D07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Customer’s rental history</w:t>
            </w:r>
          </w:p>
        </w:tc>
        <w:tc>
          <w:tcPr>
            <w:tcW w:w="0" w:type="auto"/>
          </w:tcPr>
          <w:p w14:paraId="1D2DEE29" w14:textId="77777777" w:rsidR="00443D07" w:rsidRDefault="00443D07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</w:tcPr>
          <w:p w14:paraId="06166D8B" w14:textId="77777777" w:rsidR="00443D07" w:rsidRDefault="00443D07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3D07" w14:paraId="00E66D25" w14:textId="77777777" w:rsidTr="00E610C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D33DA" w14:textId="61E8E744" w:rsidR="007E7A7C" w:rsidRDefault="007E7A7C" w:rsidP="007E7A7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</w:t>
            </w:r>
            <w:r w:rsidR="00B110D2">
              <w:rPr>
                <w:rFonts w:ascii="Calibri" w:hAnsi="Calibri" w:cs="Calibri"/>
                <w:b w:val="0"/>
                <w:bCs w:val="0"/>
                <w:color w:val="000000"/>
              </w:rPr>
              <w:t>8</w:t>
            </w:r>
          </w:p>
        </w:tc>
        <w:tc>
          <w:tcPr>
            <w:tcW w:w="0" w:type="auto"/>
          </w:tcPr>
          <w:p w14:paraId="5F5B0B0F" w14:textId="3E58EB9F" w:rsidR="007E7A7C" w:rsidRDefault="007E7A7C" w:rsidP="007E7A7C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story is complete (acceptance test)</w:t>
            </w:r>
          </w:p>
        </w:tc>
        <w:tc>
          <w:tcPr>
            <w:tcW w:w="0" w:type="auto"/>
          </w:tcPr>
          <w:p w14:paraId="42C4289F" w14:textId="74541B35" w:rsidR="007E7A7C" w:rsidRDefault="007E7A7C" w:rsidP="007E7A7C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7A57445C" w14:textId="77777777" w:rsidR="007E7A7C" w:rsidRDefault="007E7A7C" w:rsidP="007E7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F043F" w14:paraId="67B9083B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5D153" w14:textId="77777777" w:rsidR="007E7A7C" w:rsidRDefault="007E7A7C" w:rsidP="007E7A7C"/>
        </w:tc>
        <w:tc>
          <w:tcPr>
            <w:tcW w:w="0" w:type="auto"/>
            <w:hideMark/>
          </w:tcPr>
          <w:p w14:paraId="4B6C2F6D" w14:textId="0CED4B42" w:rsidR="007E7A7C" w:rsidRDefault="007E7A7C" w:rsidP="007E7A7C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 xml:space="preserve">Story Points: </w:t>
            </w:r>
            <w:r>
              <w:rPr>
                <w:rFonts w:ascii="Calibri" w:hAnsi="Calibri" w:cs="Calibri"/>
                <w:color w:val="000000"/>
              </w:rPr>
              <w:t>4</w:t>
            </w:r>
            <w:r>
              <w:rPr>
                <w:rStyle w:val="apple-tab-span"/>
                <w:rFonts w:ascii="Calibri" w:hAnsi="Calibri" w:cs="Calibri"/>
                <w:color w:val="000000"/>
              </w:rPr>
              <w:tab/>
            </w:r>
            <w:r>
              <w:rPr>
                <w:rFonts w:ascii="Calibri" w:hAnsi="Calibri" w:cs="Calibri"/>
                <w:color w:val="000000"/>
              </w:rPr>
              <w:t xml:space="preserve">                                                      Total Hours:</w:t>
            </w:r>
          </w:p>
        </w:tc>
        <w:tc>
          <w:tcPr>
            <w:tcW w:w="0" w:type="auto"/>
          </w:tcPr>
          <w:p w14:paraId="10643883" w14:textId="25C0BD59" w:rsidR="007E7A7C" w:rsidRDefault="00A1341C" w:rsidP="007E7A7C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</w:t>
            </w:r>
          </w:p>
        </w:tc>
        <w:tc>
          <w:tcPr>
            <w:tcW w:w="0" w:type="auto"/>
            <w:hideMark/>
          </w:tcPr>
          <w:p w14:paraId="6FD8B588" w14:textId="77777777" w:rsidR="007E7A7C" w:rsidRDefault="007E7A7C" w:rsidP="007E7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823D1B8" w14:textId="5B196F3E" w:rsidR="00E704C1" w:rsidRPr="00747398" w:rsidRDefault="00E704C1" w:rsidP="00E704C1">
      <w:pPr>
        <w:pStyle w:val="Heading2"/>
        <w:spacing w:before="360" w:after="120"/>
        <w:jc w:val="both"/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</w:pP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Story 0</w:t>
      </w:r>
      <w:r w:rsidR="00A8485E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9</w:t>
      </w:r>
      <w:r w:rsidRPr="00747398"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 xml:space="preserve">: </w:t>
      </w:r>
      <w:r>
        <w:rPr>
          <w:rFonts w:asciiTheme="minorHAnsi" w:eastAsiaTheme="minorHAnsi" w:hAnsiTheme="minorHAnsi" w:cstheme="minorBidi"/>
          <w:caps w:val="0"/>
          <w:color w:val="595959" w:themeColor="text1" w:themeTint="A6"/>
          <w:sz w:val="22"/>
        </w:rPr>
        <w:t>In-store Payment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15"/>
        <w:gridCol w:w="5942"/>
        <w:gridCol w:w="1070"/>
        <w:gridCol w:w="803"/>
      </w:tblGrid>
      <w:tr w:rsidR="00443D07" w14:paraId="10FF6106" w14:textId="77777777" w:rsidTr="00E610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314C32" w14:textId="77777777" w:rsidR="00E704C1" w:rsidRDefault="00E704C1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ID</w:t>
            </w:r>
          </w:p>
        </w:tc>
        <w:tc>
          <w:tcPr>
            <w:tcW w:w="0" w:type="auto"/>
            <w:hideMark/>
          </w:tcPr>
          <w:p w14:paraId="6B44F786" w14:textId="77777777" w:rsidR="00E704C1" w:rsidRDefault="00E704C1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Task Description</w:t>
            </w:r>
          </w:p>
        </w:tc>
        <w:tc>
          <w:tcPr>
            <w:tcW w:w="0" w:type="auto"/>
            <w:hideMark/>
          </w:tcPr>
          <w:p w14:paraId="4FD8B5F5" w14:textId="77777777" w:rsidR="00E704C1" w:rsidRDefault="00E704C1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Estimate</w:t>
            </w:r>
          </w:p>
        </w:tc>
        <w:tc>
          <w:tcPr>
            <w:tcW w:w="0" w:type="auto"/>
            <w:hideMark/>
          </w:tcPr>
          <w:p w14:paraId="47C94F98" w14:textId="77777777" w:rsidR="00E704C1" w:rsidRDefault="00E704C1" w:rsidP="00E610C2">
            <w:pPr>
              <w:pStyle w:val="NormalWeb"/>
              <w:spacing w:before="0" w:beforeAutospacing="0" w:after="0" w:afterAutospacing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b w:val="0"/>
                <w:bCs w:val="0"/>
                <w:color w:val="FFFFFF"/>
              </w:rPr>
              <w:t>Taken</w:t>
            </w:r>
          </w:p>
        </w:tc>
      </w:tr>
      <w:tr w:rsidR="00443D07" w14:paraId="79C501B4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39DEC0" w14:textId="0BFF892B" w:rsidR="00E704C1" w:rsidRDefault="00E704C1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T1</w:t>
            </w:r>
            <w:r w:rsidR="00B110D2">
              <w:rPr>
                <w:rFonts w:ascii="Calibri" w:hAnsi="Calibri" w:cs="Calibri"/>
                <w:b w:val="0"/>
                <w:bCs w:val="0"/>
                <w:color w:val="000000"/>
              </w:rPr>
              <w:t>9</w:t>
            </w:r>
          </w:p>
        </w:tc>
        <w:tc>
          <w:tcPr>
            <w:tcW w:w="0" w:type="auto"/>
          </w:tcPr>
          <w:p w14:paraId="37232EBD" w14:textId="266A5AB5" w:rsidR="00E704C1" w:rsidRDefault="0076228D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In-store Payment Page</w:t>
            </w:r>
          </w:p>
        </w:tc>
        <w:tc>
          <w:tcPr>
            <w:tcW w:w="0" w:type="auto"/>
          </w:tcPr>
          <w:p w14:paraId="5BC4CAF8" w14:textId="2586E205" w:rsidR="00E704C1" w:rsidRDefault="006E544F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hideMark/>
          </w:tcPr>
          <w:p w14:paraId="27AB82C8" w14:textId="77777777" w:rsidR="00E704C1" w:rsidRDefault="00E704C1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3D07" w14:paraId="585AC875" w14:textId="77777777" w:rsidTr="00E610C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F486F" w14:textId="3E03FCFC" w:rsidR="00E704C1" w:rsidRDefault="00E704C1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 w:rsidR="00B110D2">
              <w:rPr>
                <w:rFonts w:ascii="Calibri" w:hAnsi="Calibri" w:cs="Calibri"/>
                <w:b w:val="0"/>
                <w:bCs w:val="0"/>
                <w:color w:val="000000"/>
              </w:rPr>
              <w:t>20</w:t>
            </w:r>
          </w:p>
        </w:tc>
        <w:tc>
          <w:tcPr>
            <w:tcW w:w="0" w:type="auto"/>
          </w:tcPr>
          <w:p w14:paraId="31EA8F7C" w14:textId="76F61656" w:rsidR="00E704C1" w:rsidRDefault="0076228D" w:rsidP="00E610C2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</w:t>
            </w:r>
            <w:r w:rsidR="00443D07">
              <w:t>tomatically message user confirmation of booking with amount owing.</w:t>
            </w:r>
          </w:p>
        </w:tc>
        <w:tc>
          <w:tcPr>
            <w:tcW w:w="0" w:type="auto"/>
          </w:tcPr>
          <w:p w14:paraId="0E8F54A0" w14:textId="4299AA97" w:rsidR="00E704C1" w:rsidRDefault="006E544F" w:rsidP="00E610C2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0" w:type="auto"/>
            <w:hideMark/>
          </w:tcPr>
          <w:p w14:paraId="2BAE4A07" w14:textId="77777777" w:rsidR="00E704C1" w:rsidRDefault="00E704C1" w:rsidP="00E610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3D07" w14:paraId="3191B2A4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C90925" w14:textId="48D70FD8" w:rsidR="00E704C1" w:rsidRDefault="00E704C1" w:rsidP="00E610C2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T2</w:t>
            </w:r>
            <w:r w:rsidR="00B110D2">
              <w:rPr>
                <w:rFonts w:ascii="Calibri" w:hAnsi="Calibri" w:cs="Calibri"/>
                <w:b w:val="0"/>
                <w:bCs w:val="0"/>
                <w:color w:val="000000"/>
              </w:rPr>
              <w:t>1</w:t>
            </w:r>
          </w:p>
        </w:tc>
        <w:tc>
          <w:tcPr>
            <w:tcW w:w="0" w:type="auto"/>
          </w:tcPr>
          <w:p w14:paraId="1470A5B6" w14:textId="335E4358" w:rsidR="00E704C1" w:rsidRDefault="00443D07" w:rsidP="00E610C2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Update customer’s rental history and customers amount owing.</w:t>
            </w:r>
          </w:p>
        </w:tc>
        <w:tc>
          <w:tcPr>
            <w:tcW w:w="0" w:type="auto"/>
          </w:tcPr>
          <w:p w14:paraId="409205B8" w14:textId="1C32355B" w:rsidR="00E704C1" w:rsidRDefault="006E544F" w:rsidP="00E610C2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0" w:type="auto"/>
            <w:hideMark/>
          </w:tcPr>
          <w:p w14:paraId="3CF22C13" w14:textId="77777777" w:rsidR="00E704C1" w:rsidRDefault="00E704C1" w:rsidP="00E610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43D07" w14:paraId="7577DA09" w14:textId="77777777" w:rsidTr="00E610C2">
        <w:trPr>
          <w:trHeight w:val="2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7EF9F9" w14:textId="565CA30C" w:rsidR="007E7A7C" w:rsidRDefault="007E7A7C" w:rsidP="007E7A7C">
            <w:pPr>
              <w:pStyle w:val="NormalWeb"/>
              <w:spacing w:before="0" w:beforeAutospacing="0" w:after="0" w:afterAutospacing="0"/>
              <w:jc w:val="center"/>
            </w:pPr>
            <w:r>
              <w:rPr>
                <w:rFonts w:ascii="Calibri" w:hAnsi="Calibri" w:cs="Calibri"/>
                <w:b w:val="0"/>
                <w:bCs w:val="0"/>
                <w:color w:val="000000"/>
              </w:rPr>
              <w:t>T</w:t>
            </w:r>
            <w:r>
              <w:rPr>
                <w:rFonts w:ascii="Calibri" w:hAnsi="Calibri" w:cs="Calibri"/>
                <w:b w:val="0"/>
                <w:bCs w:val="0"/>
                <w:color w:val="000000"/>
              </w:rPr>
              <w:t>2</w:t>
            </w:r>
            <w:r w:rsidR="00B110D2">
              <w:rPr>
                <w:rFonts w:ascii="Calibri" w:hAnsi="Calibri" w:cs="Calibri"/>
                <w:b w:val="0"/>
                <w:bCs w:val="0"/>
                <w:color w:val="000000"/>
              </w:rPr>
              <w:t>2</w:t>
            </w:r>
          </w:p>
        </w:tc>
        <w:tc>
          <w:tcPr>
            <w:tcW w:w="0" w:type="auto"/>
          </w:tcPr>
          <w:p w14:paraId="4B48885E" w14:textId="4C8C6575" w:rsidR="007E7A7C" w:rsidRDefault="007E7A7C" w:rsidP="007E7A7C">
            <w:pPr>
              <w:pStyle w:val="Normal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Verify story is complete (acceptance test)</w:t>
            </w:r>
          </w:p>
        </w:tc>
        <w:tc>
          <w:tcPr>
            <w:tcW w:w="0" w:type="auto"/>
          </w:tcPr>
          <w:p w14:paraId="38A45FDB" w14:textId="411D1A63" w:rsidR="007E7A7C" w:rsidRDefault="007E7A7C" w:rsidP="007E7A7C">
            <w:pPr>
              <w:pStyle w:val="NormalWeb"/>
              <w:spacing w:before="0" w:beforeAutospacing="0" w:after="0" w:afterAutospacing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0" w:type="auto"/>
            <w:hideMark/>
          </w:tcPr>
          <w:p w14:paraId="14FE2901" w14:textId="77777777" w:rsidR="007E7A7C" w:rsidRDefault="007E7A7C" w:rsidP="007E7A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43D07" w14:paraId="06CCB54B" w14:textId="77777777" w:rsidTr="00E61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F480D6" w14:textId="77777777" w:rsidR="007E7A7C" w:rsidRDefault="007E7A7C" w:rsidP="007E7A7C"/>
        </w:tc>
        <w:tc>
          <w:tcPr>
            <w:tcW w:w="0" w:type="auto"/>
            <w:hideMark/>
          </w:tcPr>
          <w:p w14:paraId="6BFF4511" w14:textId="3C7C984C" w:rsidR="007E7A7C" w:rsidRDefault="007E7A7C" w:rsidP="007E7A7C">
            <w:pPr>
              <w:pStyle w:val="Normal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  <w:color w:val="000000"/>
              </w:rPr>
              <w:t xml:space="preserve">Story Points: </w:t>
            </w:r>
            <w:r>
              <w:rPr>
                <w:rFonts w:ascii="Calibri" w:hAnsi="Calibri" w:cs="Calibri"/>
                <w:color w:val="000000"/>
              </w:rPr>
              <w:t>4</w:t>
            </w:r>
            <w:r>
              <w:rPr>
                <w:rStyle w:val="apple-tab-span"/>
                <w:rFonts w:ascii="Calibri" w:hAnsi="Calibri" w:cs="Calibri"/>
                <w:color w:val="000000"/>
              </w:rPr>
              <w:tab/>
            </w:r>
            <w:r>
              <w:rPr>
                <w:rFonts w:ascii="Calibri" w:hAnsi="Calibri" w:cs="Calibri"/>
                <w:color w:val="000000"/>
              </w:rPr>
              <w:t xml:space="preserve">                                                      Total Hours:</w:t>
            </w:r>
          </w:p>
        </w:tc>
        <w:tc>
          <w:tcPr>
            <w:tcW w:w="0" w:type="auto"/>
          </w:tcPr>
          <w:p w14:paraId="3B098746" w14:textId="4D359702" w:rsidR="007E7A7C" w:rsidRDefault="006E544F" w:rsidP="007E7A7C">
            <w:pPr>
              <w:pStyle w:val="NormalWeb"/>
              <w:spacing w:before="0" w:beforeAutospacing="0" w:after="0" w:afterAutospacing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0" w:type="auto"/>
            <w:hideMark/>
          </w:tcPr>
          <w:p w14:paraId="77976A0F" w14:textId="77777777" w:rsidR="007E7A7C" w:rsidRDefault="007E7A7C" w:rsidP="007E7A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5BA6C46" w14:textId="77777777" w:rsidR="007925DE" w:rsidRPr="00FB279B" w:rsidRDefault="007925DE" w:rsidP="007925DE">
      <w:pPr>
        <w:pStyle w:val="Heading2"/>
        <w:spacing w:before="360" w:after="120"/>
        <w:jc w:val="both"/>
      </w:pPr>
    </w:p>
    <w:p w14:paraId="206CD633" w14:textId="561E80FA" w:rsidR="00FB279B" w:rsidRDefault="00041541" w:rsidP="00041541">
      <w:pPr>
        <w:pStyle w:val="Heading1"/>
      </w:pPr>
      <w:r>
        <w:t>Some notes to keep in mind:</w:t>
      </w:r>
    </w:p>
    <w:p w14:paraId="6B46CEC9" w14:textId="7EE6ED6A" w:rsidR="00041541" w:rsidRPr="00041541" w:rsidRDefault="00D23176" w:rsidP="00041541">
      <w:r>
        <w:t xml:space="preserve">Although it </w:t>
      </w:r>
      <w:r w:rsidR="00C916FF">
        <w:t>is shown (above)</w:t>
      </w:r>
      <w:r w:rsidR="00A8485E">
        <w:t xml:space="preserve"> saying that user stories 1-4 have been completed, this is </w:t>
      </w:r>
      <w:r w:rsidR="00480839">
        <w:t>not</w:t>
      </w:r>
      <w:r w:rsidR="00A8485E">
        <w:t xml:space="preserve"> </w:t>
      </w:r>
      <w:r w:rsidR="00480839">
        <w:t xml:space="preserve">fully </w:t>
      </w:r>
      <w:r w:rsidR="00A8485E">
        <w:t xml:space="preserve">true as </w:t>
      </w:r>
      <w:r w:rsidR="00480839">
        <w:t>in many cases the</w:t>
      </w:r>
      <w:r w:rsidR="006E5386">
        <w:t>re were</w:t>
      </w:r>
      <w:r w:rsidR="00480839">
        <w:t xml:space="preserve"> 1 -2 tasks (maximum) not completed</w:t>
      </w:r>
      <w:r w:rsidR="008C6EB4">
        <w:t xml:space="preserve"> within a couple of these user stories</w:t>
      </w:r>
      <w:r w:rsidR="00480839">
        <w:t>.</w:t>
      </w:r>
      <w:r w:rsidR="008C6EB4">
        <w:t xml:space="preserve"> The reason that the user stories were removed from the sprint 2, is due to us wishing to complete further tasks,</w:t>
      </w:r>
      <w:r w:rsidR="006E5386">
        <w:t xml:space="preserve"> to further implement this product for CRC. Along with</w:t>
      </w:r>
      <w:r w:rsidR="008C6EB4">
        <w:t xml:space="preserve"> being able to complete these tasks, in </w:t>
      </w:r>
      <w:r w:rsidR="00F00F92">
        <w:t>our own time with it taking minimal</w:t>
      </w:r>
      <w:bookmarkStart w:id="5" w:name="_GoBack"/>
      <w:bookmarkEnd w:id="5"/>
      <w:r w:rsidR="008C6EB4">
        <w:t xml:space="preserve"> time. The reason why some of these tasks</w:t>
      </w:r>
      <w:r w:rsidR="00D55A0C">
        <w:t xml:space="preserve"> were</w:t>
      </w:r>
      <w:r w:rsidR="008C6EB4">
        <w:t xml:space="preserve"> not completed is due to </w:t>
      </w:r>
      <w:r w:rsidR="00D55A0C">
        <w:t>our group having some difficulties in relation to programs, coding and team member absentees.</w:t>
      </w:r>
    </w:p>
    <w:sectPr w:rsidR="00041541" w:rsidRPr="00041541">
      <w:footerReference w:type="default" r:id="rId8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DA5F33" w14:textId="77777777" w:rsidR="000414D5" w:rsidRDefault="000414D5" w:rsidP="00C6554A">
      <w:pPr>
        <w:spacing w:before="0" w:after="0" w:line="240" w:lineRule="auto"/>
      </w:pPr>
      <w:r>
        <w:separator/>
      </w:r>
    </w:p>
  </w:endnote>
  <w:endnote w:type="continuationSeparator" w:id="0">
    <w:p w14:paraId="5831B7D4" w14:textId="77777777" w:rsidR="000414D5" w:rsidRDefault="000414D5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AF828F" w14:textId="77777777"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2105A8" w14:textId="77777777" w:rsidR="000414D5" w:rsidRDefault="000414D5" w:rsidP="00C6554A">
      <w:pPr>
        <w:spacing w:before="0" w:after="0" w:line="240" w:lineRule="auto"/>
      </w:pPr>
      <w:r>
        <w:separator/>
      </w:r>
    </w:p>
  </w:footnote>
  <w:footnote w:type="continuationSeparator" w:id="0">
    <w:p w14:paraId="212F58ED" w14:textId="77777777" w:rsidR="000414D5" w:rsidRDefault="000414D5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0D"/>
    <w:rsid w:val="000213C9"/>
    <w:rsid w:val="000414D5"/>
    <w:rsid w:val="00041541"/>
    <w:rsid w:val="001570BA"/>
    <w:rsid w:val="002554CD"/>
    <w:rsid w:val="00267D8F"/>
    <w:rsid w:val="00293B83"/>
    <w:rsid w:val="002A482E"/>
    <w:rsid w:val="002B4294"/>
    <w:rsid w:val="002E43CD"/>
    <w:rsid w:val="002E5B42"/>
    <w:rsid w:val="00302E0C"/>
    <w:rsid w:val="00322A66"/>
    <w:rsid w:val="00333D0D"/>
    <w:rsid w:val="00434AB2"/>
    <w:rsid w:val="00443D07"/>
    <w:rsid w:val="00480839"/>
    <w:rsid w:val="004C049F"/>
    <w:rsid w:val="004C356E"/>
    <w:rsid w:val="005000E2"/>
    <w:rsid w:val="00591CAD"/>
    <w:rsid w:val="005E259B"/>
    <w:rsid w:val="005F043F"/>
    <w:rsid w:val="00627429"/>
    <w:rsid w:val="00644198"/>
    <w:rsid w:val="00676C51"/>
    <w:rsid w:val="006A3CE7"/>
    <w:rsid w:val="006B390D"/>
    <w:rsid w:val="006E5386"/>
    <w:rsid w:val="006E544F"/>
    <w:rsid w:val="00747398"/>
    <w:rsid w:val="0076228D"/>
    <w:rsid w:val="007925DE"/>
    <w:rsid w:val="007E7A7C"/>
    <w:rsid w:val="00835A38"/>
    <w:rsid w:val="008C6EB4"/>
    <w:rsid w:val="009D0971"/>
    <w:rsid w:val="00A1341C"/>
    <w:rsid w:val="00A2683F"/>
    <w:rsid w:val="00A8485E"/>
    <w:rsid w:val="00AD0A61"/>
    <w:rsid w:val="00B110D2"/>
    <w:rsid w:val="00B21B1C"/>
    <w:rsid w:val="00BB70BD"/>
    <w:rsid w:val="00C10F58"/>
    <w:rsid w:val="00C6554A"/>
    <w:rsid w:val="00C916FF"/>
    <w:rsid w:val="00CE1CD2"/>
    <w:rsid w:val="00D23176"/>
    <w:rsid w:val="00D55A0C"/>
    <w:rsid w:val="00E704C1"/>
    <w:rsid w:val="00ED7C44"/>
    <w:rsid w:val="00F00F92"/>
    <w:rsid w:val="00F85A64"/>
    <w:rsid w:val="00FB279B"/>
    <w:rsid w:val="00FF0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93C26A"/>
  <w15:chartTrackingRefBased/>
  <w15:docId w15:val="{47F03AF4-B655-4455-9422-F89168F24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C10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apple-tab-span">
    <w:name w:val="apple-tab-span"/>
    <w:basedOn w:val="DefaultParagraphFont"/>
    <w:rsid w:val="00C10F58"/>
  </w:style>
  <w:style w:type="table" w:styleId="GridTable4-Accent1">
    <w:name w:val="Grid Table 4 Accent 1"/>
    <w:basedOn w:val="TableNormal"/>
    <w:uiPriority w:val="49"/>
    <w:rsid w:val="00434AB2"/>
    <w:pPr>
      <w:spacing w:after="0" w:line="240" w:lineRule="auto"/>
    </w:pPr>
    <w:tblPr>
      <w:tblStyleRowBandSize w:val="1"/>
      <w:tblStyleColBandSize w:val="1"/>
      <w:tblBorders>
        <w:top w:val="single" w:sz="4" w:space="0" w:color="3BE4FF" w:themeColor="accent1" w:themeTint="99"/>
        <w:left w:val="single" w:sz="4" w:space="0" w:color="3BE4FF" w:themeColor="accent1" w:themeTint="99"/>
        <w:bottom w:val="single" w:sz="4" w:space="0" w:color="3BE4FF" w:themeColor="accent1" w:themeTint="99"/>
        <w:right w:val="single" w:sz="4" w:space="0" w:color="3BE4FF" w:themeColor="accent1" w:themeTint="99"/>
        <w:insideH w:val="single" w:sz="4" w:space="0" w:color="3BE4FF" w:themeColor="accent1" w:themeTint="99"/>
        <w:insideV w:val="single" w:sz="4" w:space="0" w:color="3BE4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0B8" w:themeColor="accent1"/>
          <w:left w:val="single" w:sz="4" w:space="0" w:color="00A0B8" w:themeColor="accent1"/>
          <w:bottom w:val="single" w:sz="4" w:space="0" w:color="00A0B8" w:themeColor="accent1"/>
          <w:right w:val="single" w:sz="4" w:space="0" w:color="00A0B8" w:themeColor="accent1"/>
          <w:insideH w:val="nil"/>
          <w:insideV w:val="nil"/>
        </w:tcBorders>
        <w:shd w:val="clear" w:color="auto" w:fill="00A0B8" w:themeFill="accent1"/>
      </w:tcPr>
    </w:tblStylePr>
    <w:tblStylePr w:type="lastRow">
      <w:rPr>
        <w:b/>
        <w:bCs/>
      </w:rPr>
      <w:tblPr/>
      <w:tcPr>
        <w:tcBorders>
          <w:top w:val="double" w:sz="4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6FF" w:themeFill="accent1" w:themeFillTint="33"/>
      </w:tcPr>
    </w:tblStylePr>
    <w:tblStylePr w:type="band1Horz">
      <w:tblPr/>
      <w:tcPr>
        <w:shd w:val="clear" w:color="auto" w:fill="BDF6FF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7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518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7549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670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4462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56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4655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83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3895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20123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53</TotalTime>
  <Pages>3</Pages>
  <Words>394</Words>
  <Characters>2246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Sprint 2</vt:lpstr>
      <vt:lpstr>    Story 01: Update Vehicles - Not Inspected</vt:lpstr>
      <vt:lpstr>    </vt:lpstr>
      <vt:lpstr>    </vt:lpstr>
      <vt:lpstr>    Story 02: Update Vehicles - Inspected</vt:lpstr>
      <vt:lpstr>    </vt:lpstr>
      <vt:lpstr>    </vt:lpstr>
      <vt:lpstr>    Story 03: Employee Customer Search</vt:lpstr>
      <vt:lpstr>    Story 05: In-store Payment</vt:lpstr>
      <vt:lpstr>    </vt:lpstr>
      <vt:lpstr>    </vt:lpstr>
      <vt:lpstr>    </vt:lpstr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20123</dc:creator>
  <cp:keywords/>
  <dc:description/>
  <cp:lastModifiedBy>Kirsten Moylan</cp:lastModifiedBy>
  <cp:revision>46</cp:revision>
  <dcterms:created xsi:type="dcterms:W3CDTF">2018-09-21T12:57:00Z</dcterms:created>
  <dcterms:modified xsi:type="dcterms:W3CDTF">2018-09-21T13:50:00Z</dcterms:modified>
</cp:coreProperties>
</file>